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3FD4B" w14:textId="77777777" w:rsidR="000A2436" w:rsidRDefault="006A7E89">
      <w:pPr>
        <w:pStyle w:val="Ttulo"/>
      </w:pPr>
      <w:r>
        <w:t>P</w:t>
      </w:r>
      <w:r w:rsidR="00A42468">
        <w:t xml:space="preserve">rojeto </w:t>
      </w:r>
      <w:r>
        <w:t>I</w:t>
      </w:r>
      <w:r w:rsidR="00A42468">
        <w:t>nterdisciplinar 20</w:t>
      </w:r>
      <w:r w:rsidR="005F0B0D">
        <w:t>2</w:t>
      </w:r>
      <w:r w:rsidR="00BE535E">
        <w:t>2</w:t>
      </w:r>
    </w:p>
    <w:p w14:paraId="1B38FA51" w14:textId="77777777" w:rsidR="000E305C" w:rsidRDefault="000E305C">
      <w:pPr>
        <w:pStyle w:val="Ttulo"/>
      </w:pPr>
      <w:r>
        <w:t xml:space="preserve">Modelagem de </w:t>
      </w:r>
      <w:r w:rsidR="00F15FAE">
        <w:t>PROJETO</w:t>
      </w:r>
    </w:p>
    <w:p w14:paraId="73E7C79F" w14:textId="77777777" w:rsidR="006E5425" w:rsidRPr="002C5A42" w:rsidRDefault="00B77B27">
      <w:pPr>
        <w:pStyle w:val="Ttulo"/>
      </w:pPr>
      <w:r>
        <w:t>SCRIPTS SQL DDL</w:t>
      </w:r>
    </w:p>
    <w:sdt>
      <w:sdtPr>
        <w:id w:val="216403978"/>
        <w:placeholder>
          <w:docPart w:val="E914DB9B81AE47DDB5A0D55CB0F3A877"/>
        </w:placeholder>
        <w:date w:fullDate="2022-05-25T00:00:00Z">
          <w:dateFormat w:val="dd/MM/yyyy"/>
          <w:lid w:val="pt-BR"/>
          <w:storeMappedDataAs w:val="dateTime"/>
          <w:calendar w:val="gregorian"/>
        </w:date>
      </w:sdtPr>
      <w:sdtEndPr/>
      <w:sdtContent>
        <w:p w14:paraId="1DE20292" w14:textId="77777777" w:rsidR="006E5425" w:rsidRPr="002C5A42" w:rsidRDefault="00441D9E">
          <w:pPr>
            <w:pStyle w:val="Subttulo"/>
          </w:pPr>
          <w:r>
            <w:t>25/05/2022</w:t>
          </w:r>
        </w:p>
      </w:sdtContent>
    </w:sdt>
    <w:p w14:paraId="02894C6C" w14:textId="77777777" w:rsidR="006E5425" w:rsidRPr="002C5A42" w:rsidRDefault="00ED3F8B">
      <w:pPr>
        <w:pStyle w:val="Ttulo1"/>
      </w:pPr>
      <w:r>
        <w:t>Nome do projeto</w:t>
      </w:r>
    </w:p>
    <w:p w14:paraId="6845733E" w14:textId="58E794D2" w:rsidR="00931EC7" w:rsidRDefault="00E91359" w:rsidP="00931EC7">
      <w:pPr>
        <w:pStyle w:val="Ttulo2"/>
      </w:pPr>
      <w:r>
        <w:t>Script SQL DDL</w:t>
      </w:r>
    </w:p>
    <w:p w14:paraId="47453453" w14:textId="44F52D8B" w:rsidR="00321AFF" w:rsidRDefault="00321AFF" w:rsidP="00321AFF"/>
    <w:p w14:paraId="4FDA14A6" w14:textId="77777777" w:rsidR="00321AFF" w:rsidRDefault="00321AFF" w:rsidP="00321AFF">
      <w:r>
        <w:t>BEGIN;</w:t>
      </w:r>
    </w:p>
    <w:p w14:paraId="7C570F26" w14:textId="77777777" w:rsidR="00321AFF" w:rsidRDefault="00321AFF" w:rsidP="00321AFF"/>
    <w:p w14:paraId="32ED25C2" w14:textId="77777777" w:rsidR="00321AFF" w:rsidRDefault="00321AFF" w:rsidP="00321AFF"/>
    <w:p w14:paraId="4ECE4E2E" w14:textId="77777777" w:rsidR="00321AFF" w:rsidRDefault="00321AFF" w:rsidP="00321AFF">
      <w:r>
        <w:t xml:space="preserve">CREATE TABLE </w:t>
      </w:r>
      <w:proofErr w:type="spellStart"/>
      <w:r>
        <w:t>ponto_coleta</w:t>
      </w:r>
      <w:proofErr w:type="spellEnd"/>
      <w:r>
        <w:t>(</w:t>
      </w:r>
    </w:p>
    <w:p w14:paraId="5B9A1838" w14:textId="77777777" w:rsidR="00321AFF" w:rsidRDefault="00321AFF" w:rsidP="00321AFF">
      <w:r>
        <w:t xml:space="preserve">    id serial PRIMARY KEY,</w:t>
      </w:r>
    </w:p>
    <w:p w14:paraId="41A0108F" w14:textId="77777777" w:rsidR="00321AFF" w:rsidRDefault="00321AFF" w:rsidP="00321AFF">
      <w:r>
        <w:t xml:space="preserve">    </w:t>
      </w:r>
      <w:proofErr w:type="spellStart"/>
      <w:r>
        <w:t>horario_funcionamento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time zone NOT NULL,</w:t>
      </w:r>
    </w:p>
    <w:p w14:paraId="34A80D39" w14:textId="77777777" w:rsidR="00321AFF" w:rsidRDefault="00321AFF" w:rsidP="00321AFF">
      <w:r>
        <w:t xml:space="preserve">    </w:t>
      </w:r>
      <w:proofErr w:type="spellStart"/>
      <w:r>
        <w:t>endereco</w:t>
      </w:r>
      <w:proofErr w:type="spellEnd"/>
      <w:r>
        <w:t xml:space="preserve"> VAR CHAR(100) NOT NULL,</w:t>
      </w:r>
    </w:p>
    <w:p w14:paraId="2E10244B" w14:textId="77777777" w:rsidR="00321AFF" w:rsidRDefault="00321AFF" w:rsidP="00321AFF">
      <w:r>
        <w:t xml:space="preserve">    bairro VAR CHAR(100) NOT NULL,</w:t>
      </w:r>
    </w:p>
    <w:p w14:paraId="3C4D09E4" w14:textId="77777777" w:rsidR="00321AFF" w:rsidRDefault="00321AFF" w:rsidP="00321AFF">
      <w:r>
        <w:t xml:space="preserve">    </w:t>
      </w:r>
      <w:proofErr w:type="spellStart"/>
      <w:r>
        <w:t>numero</w:t>
      </w:r>
      <w:proofErr w:type="spellEnd"/>
      <w:r>
        <w:t xml:space="preserve"> VAR CHAR(10) NOT NULL,</w:t>
      </w:r>
    </w:p>
    <w:p w14:paraId="728155F4" w14:textId="77777777" w:rsidR="00321AFF" w:rsidRDefault="00321AFF" w:rsidP="00321AFF">
      <w:r>
        <w:t xml:space="preserve">    UNIQUE(</w:t>
      </w:r>
      <w:proofErr w:type="spellStart"/>
      <w:r>
        <w:t>endereco</w:t>
      </w:r>
      <w:proofErr w:type="spellEnd"/>
      <w:r>
        <w:t xml:space="preserve">, bairro, </w:t>
      </w:r>
      <w:proofErr w:type="spellStart"/>
      <w:r>
        <w:t>numero</w:t>
      </w:r>
      <w:proofErr w:type="spellEnd"/>
      <w:r>
        <w:t>)</w:t>
      </w:r>
    </w:p>
    <w:p w14:paraId="66CB6195" w14:textId="77777777" w:rsidR="00321AFF" w:rsidRDefault="00321AFF" w:rsidP="00321AFF">
      <w:r>
        <w:t>);</w:t>
      </w:r>
    </w:p>
    <w:p w14:paraId="236B795B" w14:textId="77777777" w:rsidR="00321AFF" w:rsidRDefault="00321AFF" w:rsidP="00321AFF"/>
    <w:p w14:paraId="6D1B64EF" w14:textId="77777777" w:rsidR="00321AFF" w:rsidRDefault="00321AFF" w:rsidP="00321AFF">
      <w:r>
        <w:lastRenderedPageBreak/>
        <w:t>CREATE TABLE pessoa(</w:t>
      </w:r>
    </w:p>
    <w:p w14:paraId="4EFC0C99" w14:textId="77777777" w:rsidR="00321AFF" w:rsidRDefault="00321AFF" w:rsidP="00321AFF">
      <w:r>
        <w:t xml:space="preserve">    id serial PRIMARY KEY,</w:t>
      </w:r>
    </w:p>
    <w:p w14:paraId="367C3973" w14:textId="77777777" w:rsidR="00321AFF" w:rsidRDefault="00321AFF" w:rsidP="00321AFF">
      <w:r>
        <w:t xml:space="preserve">    </w:t>
      </w:r>
      <w:proofErr w:type="spellStart"/>
      <w:r>
        <w:t>email</w:t>
      </w:r>
      <w:proofErr w:type="spellEnd"/>
      <w:r>
        <w:t xml:space="preserve"> VAR CHAR(100) NOT NULL UNIQUE,</w:t>
      </w:r>
    </w:p>
    <w:p w14:paraId="56B4D1E2" w14:textId="77777777" w:rsidR="00321AFF" w:rsidRDefault="00321AFF" w:rsidP="00321AFF">
      <w:r>
        <w:t xml:space="preserve">    senha VAR CHAR(100),</w:t>
      </w:r>
    </w:p>
    <w:p w14:paraId="71E4B486" w14:textId="77777777" w:rsidR="00321AFF" w:rsidRDefault="00321AFF" w:rsidP="00321AFF">
      <w:r>
        <w:t xml:space="preserve">    telefone VAR CHAR(15),</w:t>
      </w:r>
    </w:p>
    <w:p w14:paraId="6DEE6852" w14:textId="77777777" w:rsidR="00321AFF" w:rsidRDefault="00321AFF" w:rsidP="00321AFF">
      <w:r>
        <w:t xml:space="preserve">    </w:t>
      </w:r>
      <w:proofErr w:type="spellStart"/>
      <w:r>
        <w:t>endereco</w:t>
      </w:r>
      <w:proofErr w:type="spellEnd"/>
      <w:r>
        <w:t xml:space="preserve"> VAR CHAR(100) NOT NULL,</w:t>
      </w:r>
    </w:p>
    <w:p w14:paraId="6E250480" w14:textId="77777777" w:rsidR="00321AFF" w:rsidRDefault="00321AFF" w:rsidP="00321AFF">
      <w:r>
        <w:t xml:space="preserve">    bairro VAR CHAR(100) NOT NULL,</w:t>
      </w:r>
    </w:p>
    <w:p w14:paraId="1D2AA64D" w14:textId="77777777" w:rsidR="00321AFF" w:rsidRDefault="00321AFF" w:rsidP="00321AFF">
      <w:r>
        <w:t xml:space="preserve">    </w:t>
      </w:r>
      <w:proofErr w:type="spellStart"/>
      <w:r>
        <w:t>numero</w:t>
      </w:r>
      <w:proofErr w:type="spellEnd"/>
      <w:r>
        <w:t xml:space="preserve"> VAR CHAR(10) NOT NULL,</w:t>
      </w:r>
    </w:p>
    <w:p w14:paraId="083A9EEF" w14:textId="77777777" w:rsidR="00321AFF" w:rsidRDefault="00321AFF" w:rsidP="00321AFF">
      <w:r>
        <w:t>);</w:t>
      </w:r>
    </w:p>
    <w:p w14:paraId="4BEFEAD3" w14:textId="77777777" w:rsidR="00321AFF" w:rsidRDefault="00321AFF" w:rsidP="00321AFF"/>
    <w:p w14:paraId="4E107CBD" w14:textId="77777777" w:rsidR="00321AFF" w:rsidRDefault="00321AFF" w:rsidP="00321AFF">
      <w:r>
        <w:t>CREATE TABLE catador(</w:t>
      </w:r>
    </w:p>
    <w:p w14:paraId="698E4190" w14:textId="77777777" w:rsidR="00321AFF" w:rsidRDefault="00321AFF" w:rsidP="00321AFF">
      <w:r>
        <w:t xml:space="preserve">    id serial PRIMARY KEY,</w:t>
      </w:r>
    </w:p>
    <w:p w14:paraId="11762887" w14:textId="77777777" w:rsidR="00321AFF" w:rsidRDefault="00321AFF" w:rsidP="00321AFF">
      <w:r>
        <w:t xml:space="preserve">    tipo VAR CHAR (100),</w:t>
      </w:r>
    </w:p>
    <w:p w14:paraId="7CFD7624" w14:textId="77777777" w:rsidR="00321AFF" w:rsidRDefault="00321AFF" w:rsidP="00321AFF">
      <w:r>
        <w:t xml:space="preserve">    </w:t>
      </w:r>
      <w:proofErr w:type="spellStart"/>
      <w:r>
        <w:t>descricao</w:t>
      </w:r>
      <w:proofErr w:type="spellEnd"/>
      <w:r>
        <w:t xml:space="preserve"> VAR CHAR(100),</w:t>
      </w:r>
    </w:p>
    <w:p w14:paraId="22AA3EA3" w14:textId="77777777" w:rsidR="00321AFF" w:rsidRDefault="00321AFF" w:rsidP="00321AFF">
      <w:r>
        <w:t xml:space="preserve">    </w:t>
      </w:r>
      <w:proofErr w:type="spellStart"/>
      <w:r>
        <w:t>pessoa_id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pessoa(id)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</w:p>
    <w:p w14:paraId="7831BAEB" w14:textId="77777777" w:rsidR="00321AFF" w:rsidRDefault="00321AFF" w:rsidP="00321AFF">
      <w:r>
        <w:t>);</w:t>
      </w:r>
    </w:p>
    <w:p w14:paraId="26DCC30E" w14:textId="77777777" w:rsidR="00321AFF" w:rsidRDefault="00321AFF" w:rsidP="00321AFF"/>
    <w:p w14:paraId="7E33C952" w14:textId="77777777" w:rsidR="00321AFF" w:rsidRDefault="00321AFF" w:rsidP="00321AFF">
      <w:r>
        <w:t>CREATE TABLE reciclador(</w:t>
      </w:r>
    </w:p>
    <w:p w14:paraId="23BF5BCE" w14:textId="77777777" w:rsidR="00321AFF" w:rsidRDefault="00321AFF" w:rsidP="00321AFF">
      <w:r>
        <w:t xml:space="preserve">    id serial PRIMARY KEY,</w:t>
      </w:r>
    </w:p>
    <w:p w14:paraId="7F31C1FA" w14:textId="77777777" w:rsidR="00321AFF" w:rsidRDefault="00321AFF" w:rsidP="00321AFF">
      <w:r>
        <w:t xml:space="preserve">    </w:t>
      </w:r>
      <w:proofErr w:type="spellStart"/>
      <w:r>
        <w:t>Afilhado_id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nyll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catador(id)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  <w:r>
        <w:t>,</w:t>
      </w:r>
    </w:p>
    <w:p w14:paraId="32EB9359" w14:textId="77777777" w:rsidR="00321AFF" w:rsidRDefault="00321AFF" w:rsidP="00321AFF">
      <w:r>
        <w:t xml:space="preserve">    </w:t>
      </w:r>
      <w:proofErr w:type="spellStart"/>
      <w:r>
        <w:t>pessoa_id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pessoa(id)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</w:p>
    <w:p w14:paraId="12809D2B" w14:textId="77777777" w:rsidR="00321AFF" w:rsidRDefault="00321AFF" w:rsidP="00321AFF">
      <w:r>
        <w:lastRenderedPageBreak/>
        <w:t>);</w:t>
      </w:r>
    </w:p>
    <w:p w14:paraId="6B1A3A4F" w14:textId="77777777" w:rsidR="00321AFF" w:rsidRDefault="00321AFF" w:rsidP="00321AFF"/>
    <w:p w14:paraId="683BD1AC" w14:textId="77777777" w:rsidR="00321AFF" w:rsidRDefault="00321AFF" w:rsidP="00321AFF">
      <w:r>
        <w:t>CREATE TABLE coleta(</w:t>
      </w:r>
    </w:p>
    <w:p w14:paraId="59E79FC1" w14:textId="77777777" w:rsidR="00321AFF" w:rsidRDefault="00321AFF" w:rsidP="00321AFF">
      <w:r>
        <w:t xml:space="preserve">    id serial PRIMARY KEY,</w:t>
      </w:r>
    </w:p>
    <w:p w14:paraId="25E89B03" w14:textId="77777777" w:rsidR="00321AFF" w:rsidRDefault="00321AFF" w:rsidP="00321AFF">
      <w:r>
        <w:t xml:space="preserve">    </w:t>
      </w:r>
      <w:proofErr w:type="spellStart"/>
      <w:r>
        <w:t>data_e_hora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time zone NOT NULL,</w:t>
      </w:r>
    </w:p>
    <w:p w14:paraId="678F8B25" w14:textId="77777777" w:rsidR="00321AFF" w:rsidRDefault="00321AFF" w:rsidP="00321AFF">
      <w:r>
        <w:t xml:space="preserve">    local VAR CHAR(100) NOT NULL,</w:t>
      </w:r>
    </w:p>
    <w:p w14:paraId="08D9E81B" w14:textId="77777777" w:rsidR="00321AFF" w:rsidRDefault="00321AFF" w:rsidP="00321AFF">
      <w:r>
        <w:t xml:space="preserve">    </w:t>
      </w:r>
      <w:proofErr w:type="spellStart"/>
      <w:r>
        <w:t>tipo_de_lixo</w:t>
      </w:r>
      <w:proofErr w:type="spellEnd"/>
      <w:r>
        <w:t xml:space="preserve"> VAR CHAR(100) NOT NULL,</w:t>
      </w:r>
    </w:p>
    <w:p w14:paraId="2AAA093C" w14:textId="77777777" w:rsidR="00321AFF" w:rsidRDefault="00321AFF" w:rsidP="00321AFF">
      <w:r>
        <w:t xml:space="preserve">    </w:t>
      </w:r>
      <w:proofErr w:type="spellStart"/>
      <w:r>
        <w:t>catador_id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catador(id)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  <w:r>
        <w:t>,</w:t>
      </w:r>
    </w:p>
    <w:p w14:paraId="583109D4" w14:textId="77777777" w:rsidR="00321AFF" w:rsidRDefault="00321AFF" w:rsidP="00321AFF">
      <w:r>
        <w:t xml:space="preserve">    </w:t>
      </w:r>
      <w:proofErr w:type="spellStart"/>
      <w:r>
        <w:t>reciclador_id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reciclador(id)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</w:p>
    <w:p w14:paraId="6C52EB58" w14:textId="77777777" w:rsidR="00321AFF" w:rsidRDefault="00321AFF" w:rsidP="00321AFF">
      <w:r>
        <w:t>);</w:t>
      </w:r>
    </w:p>
    <w:p w14:paraId="441B8D4C" w14:textId="77777777" w:rsidR="00321AFF" w:rsidRDefault="00321AFF" w:rsidP="00321AFF"/>
    <w:p w14:paraId="70088009" w14:textId="77777777" w:rsidR="00321AFF" w:rsidRDefault="00321AFF" w:rsidP="00321AFF">
      <w:r>
        <w:t xml:space="preserve">CREATE TABLE </w:t>
      </w:r>
      <w:proofErr w:type="spellStart"/>
      <w:r>
        <w:t>ponto_coleta_pessoa</w:t>
      </w:r>
      <w:proofErr w:type="spellEnd"/>
      <w:r>
        <w:t>(</w:t>
      </w:r>
    </w:p>
    <w:p w14:paraId="1124DAE6" w14:textId="77777777" w:rsidR="00321AFF" w:rsidRDefault="00321AFF" w:rsidP="00321AFF">
      <w:r>
        <w:t xml:space="preserve">    id serial PRIMARY KEY,</w:t>
      </w:r>
    </w:p>
    <w:p w14:paraId="4DEE6652" w14:textId="77777777" w:rsidR="00321AFF" w:rsidRDefault="00321AFF" w:rsidP="00321AFF">
      <w:r>
        <w:t xml:space="preserve">    </w:t>
      </w:r>
      <w:proofErr w:type="spellStart"/>
      <w:r>
        <w:t>ponto_coleta_id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ponto_coleta</w:t>
      </w:r>
      <w:proofErr w:type="spellEnd"/>
      <w:r>
        <w:t xml:space="preserve">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  <w:r>
        <w:t>,</w:t>
      </w:r>
    </w:p>
    <w:p w14:paraId="4DD83D8B" w14:textId="77777777" w:rsidR="00321AFF" w:rsidRDefault="00321AFF" w:rsidP="00321AFF">
      <w:r>
        <w:t xml:space="preserve">    </w:t>
      </w:r>
      <w:proofErr w:type="spellStart"/>
      <w:r>
        <w:t>pessoa_id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pessoa(id) </w:t>
      </w:r>
      <w:proofErr w:type="spellStart"/>
      <w:r>
        <w:t>on</w:t>
      </w:r>
      <w:proofErr w:type="spellEnd"/>
      <w:r>
        <w:t xml:space="preserve"> update </w:t>
      </w:r>
      <w:proofErr w:type="spellStart"/>
      <w:r>
        <w:t>cascade</w:t>
      </w:r>
      <w:proofErr w:type="spellEnd"/>
    </w:p>
    <w:p w14:paraId="7BBDCA98" w14:textId="77777777" w:rsidR="00321AFF" w:rsidRDefault="00321AFF" w:rsidP="00321AFF">
      <w:r>
        <w:t>);</w:t>
      </w:r>
    </w:p>
    <w:p w14:paraId="3B1225E6" w14:textId="77777777" w:rsidR="00321AFF" w:rsidRDefault="00321AFF" w:rsidP="00321AFF"/>
    <w:p w14:paraId="4244CBFC" w14:textId="77777777" w:rsidR="00321AFF" w:rsidRDefault="00321AFF" w:rsidP="00321AFF"/>
    <w:p w14:paraId="0CE0FBBA" w14:textId="64525DCF" w:rsidR="00321AFF" w:rsidRPr="00321AFF" w:rsidRDefault="00321AFF" w:rsidP="00321AFF">
      <w:r>
        <w:t>COMMIT;</w:t>
      </w:r>
    </w:p>
    <w:p w14:paraId="4B631194" w14:textId="77777777" w:rsidR="006E5425" w:rsidRPr="002C5A42" w:rsidRDefault="00B44A89">
      <w:pPr>
        <w:pStyle w:val="Ttulo1"/>
      </w:pPr>
      <w:r>
        <w:lastRenderedPageBreak/>
        <w:t>A</w:t>
      </w:r>
      <w:r w:rsidR="00E96407" w:rsidRPr="002C5A42">
        <w:t>provação e autoridade para proceder</w:t>
      </w:r>
    </w:p>
    <w:p w14:paraId="32A63581" w14:textId="77777777" w:rsidR="006E5425" w:rsidRPr="00ED1517" w:rsidRDefault="00E96407">
      <w:pPr>
        <w:rPr>
          <w:sz w:val="24"/>
          <w:szCs w:val="24"/>
        </w:rPr>
      </w:pPr>
      <w:r w:rsidRPr="00ED1517">
        <w:rPr>
          <w:sz w:val="24"/>
          <w:szCs w:val="24"/>
        </w:rPr>
        <w:t>Aprovamos o projeto como descrito acima e autorizamos a equipe a prosseguir.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Stakeholders Table"/>
      </w:tblPr>
      <w:tblGrid>
        <w:gridCol w:w="5365"/>
        <w:gridCol w:w="5365"/>
        <w:gridCol w:w="3219"/>
      </w:tblGrid>
      <w:tr w:rsidR="006E5425" w:rsidRPr="00ED1517" w14:paraId="1199B6AC" w14:textId="77777777" w:rsidTr="002F5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14:paraId="2D5F6E6E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Nome</w:t>
            </w:r>
          </w:p>
        </w:tc>
        <w:tc>
          <w:tcPr>
            <w:tcW w:w="1923" w:type="pct"/>
          </w:tcPr>
          <w:p w14:paraId="411C4043" w14:textId="77777777" w:rsidR="006E5425" w:rsidRPr="00ED1517" w:rsidRDefault="00AA38BC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Assinatura</w:t>
            </w:r>
          </w:p>
        </w:tc>
        <w:tc>
          <w:tcPr>
            <w:tcW w:w="1154" w:type="pct"/>
          </w:tcPr>
          <w:p w14:paraId="73DA1D0F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Data</w:t>
            </w:r>
          </w:p>
        </w:tc>
      </w:tr>
      <w:tr w:rsidR="006E5425" w:rsidRPr="00ED1517" w14:paraId="3B7EB7AF" w14:textId="77777777" w:rsidTr="002F5967">
        <w:tc>
          <w:tcPr>
            <w:tcW w:w="1923" w:type="pct"/>
          </w:tcPr>
          <w:p w14:paraId="51019F74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923" w:type="pct"/>
          </w:tcPr>
          <w:p w14:paraId="464EFD1B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154" w:type="pct"/>
          </w:tcPr>
          <w:p w14:paraId="5F50D816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</w:tr>
    </w:tbl>
    <w:p w14:paraId="07597970" w14:textId="77777777" w:rsidR="006E5425" w:rsidRPr="002C5A42" w:rsidRDefault="006E5425" w:rsidP="00514CA3"/>
    <w:sectPr w:rsidR="006E5425" w:rsidRPr="002C5A42" w:rsidSect="00700105">
      <w:headerReference w:type="default" r:id="rId9"/>
      <w:pgSz w:w="16839" w:h="11907" w:orient="landscape" w:code="9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48C5A" w14:textId="77777777" w:rsidR="0057572D" w:rsidRDefault="0057572D">
      <w:pPr>
        <w:spacing w:after="0" w:line="240" w:lineRule="auto"/>
      </w:pPr>
      <w:r>
        <w:separator/>
      </w:r>
    </w:p>
  </w:endnote>
  <w:endnote w:type="continuationSeparator" w:id="0">
    <w:p w14:paraId="57163F0B" w14:textId="77777777" w:rsidR="0057572D" w:rsidRDefault="00575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A7445" w14:textId="77777777" w:rsidR="0057572D" w:rsidRDefault="0057572D">
      <w:pPr>
        <w:spacing w:after="0" w:line="240" w:lineRule="auto"/>
      </w:pPr>
      <w:r>
        <w:separator/>
      </w:r>
    </w:p>
  </w:footnote>
  <w:footnote w:type="continuationSeparator" w:id="0">
    <w:p w14:paraId="5067A8F4" w14:textId="77777777" w:rsidR="0057572D" w:rsidRDefault="00575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77315" w14:textId="77777777" w:rsidR="006E5425" w:rsidRDefault="00E9640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77C5F6" wp14:editId="5BF2266A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Caixa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B88540" w14:textId="77777777" w:rsidR="006E5425" w:rsidRDefault="00E96407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41D9E"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" filled="f" stroked="f" strokeweight=".5pt">
              <v:textbox style="mso-fit-shape-to-text:t" inset="0,0,0,0">
                <w:txbxContent>
                  <w:p w:rsidR="006E5425" w:rsidRDefault="00E96407">
                    <w:pPr>
                      <w:pStyle w:val="Rodap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41D9E"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D582D"/>
    <w:multiLevelType w:val="multilevel"/>
    <w:tmpl w:val="A7AE6E6A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5F6A06"/>
    <w:multiLevelType w:val="multilevel"/>
    <w:tmpl w:val="8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E5D71"/>
    <w:multiLevelType w:val="hybridMultilevel"/>
    <w:tmpl w:val="BFBE56B6"/>
    <w:lvl w:ilvl="0" w:tplc="DF622CE6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6F"/>
    <w:rsid w:val="00034250"/>
    <w:rsid w:val="000475A1"/>
    <w:rsid w:val="00052A26"/>
    <w:rsid w:val="0008395E"/>
    <w:rsid w:val="00084480"/>
    <w:rsid w:val="00094F6F"/>
    <w:rsid w:val="000A2436"/>
    <w:rsid w:val="000A4986"/>
    <w:rsid w:val="000D7F2E"/>
    <w:rsid w:val="000E305C"/>
    <w:rsid w:val="00124270"/>
    <w:rsid w:val="00146BD8"/>
    <w:rsid w:val="0015297D"/>
    <w:rsid w:val="00173D71"/>
    <w:rsid w:val="001E247D"/>
    <w:rsid w:val="001F2A88"/>
    <w:rsid w:val="00205524"/>
    <w:rsid w:val="00230A92"/>
    <w:rsid w:val="00274FCA"/>
    <w:rsid w:val="00276600"/>
    <w:rsid w:val="002A0691"/>
    <w:rsid w:val="002B48F2"/>
    <w:rsid w:val="002C5A42"/>
    <w:rsid w:val="002E7EF4"/>
    <w:rsid w:val="002F5967"/>
    <w:rsid w:val="00321AFF"/>
    <w:rsid w:val="00327BEF"/>
    <w:rsid w:val="00341E25"/>
    <w:rsid w:val="003434B4"/>
    <w:rsid w:val="00355281"/>
    <w:rsid w:val="0037771C"/>
    <w:rsid w:val="00377D7E"/>
    <w:rsid w:val="003B7391"/>
    <w:rsid w:val="003C7E74"/>
    <w:rsid w:val="003D4812"/>
    <w:rsid w:val="00404A9B"/>
    <w:rsid w:val="00417848"/>
    <w:rsid w:val="004322E6"/>
    <w:rsid w:val="00441D9E"/>
    <w:rsid w:val="00451A14"/>
    <w:rsid w:val="00473436"/>
    <w:rsid w:val="004944A7"/>
    <w:rsid w:val="004B7B8B"/>
    <w:rsid w:val="00514CA3"/>
    <w:rsid w:val="00515972"/>
    <w:rsid w:val="005707E2"/>
    <w:rsid w:val="0057572D"/>
    <w:rsid w:val="005842DD"/>
    <w:rsid w:val="00596364"/>
    <w:rsid w:val="005D1E03"/>
    <w:rsid w:val="005F0B0D"/>
    <w:rsid w:val="00620ED1"/>
    <w:rsid w:val="006309B5"/>
    <w:rsid w:val="00643F39"/>
    <w:rsid w:val="00661860"/>
    <w:rsid w:val="00697431"/>
    <w:rsid w:val="006A7E89"/>
    <w:rsid w:val="006C62F5"/>
    <w:rsid w:val="006D36FD"/>
    <w:rsid w:val="006D59CC"/>
    <w:rsid w:val="006E5425"/>
    <w:rsid w:val="00700105"/>
    <w:rsid w:val="00713EC5"/>
    <w:rsid w:val="007243B8"/>
    <w:rsid w:val="00742E55"/>
    <w:rsid w:val="00777B42"/>
    <w:rsid w:val="007B2E09"/>
    <w:rsid w:val="007C0D22"/>
    <w:rsid w:val="007C5632"/>
    <w:rsid w:val="007D51C7"/>
    <w:rsid w:val="007D6440"/>
    <w:rsid w:val="007F5DAC"/>
    <w:rsid w:val="0082226E"/>
    <w:rsid w:val="00871451"/>
    <w:rsid w:val="0088265B"/>
    <w:rsid w:val="00885A02"/>
    <w:rsid w:val="008C039D"/>
    <w:rsid w:val="008C1DF8"/>
    <w:rsid w:val="008D0296"/>
    <w:rsid w:val="008D087E"/>
    <w:rsid w:val="008D7C58"/>
    <w:rsid w:val="00917F8D"/>
    <w:rsid w:val="00931EC7"/>
    <w:rsid w:val="00956C19"/>
    <w:rsid w:val="009935B8"/>
    <w:rsid w:val="00993C21"/>
    <w:rsid w:val="009A3F44"/>
    <w:rsid w:val="009A77A0"/>
    <w:rsid w:val="009E27BD"/>
    <w:rsid w:val="00A04870"/>
    <w:rsid w:val="00A42468"/>
    <w:rsid w:val="00A74AA3"/>
    <w:rsid w:val="00A81859"/>
    <w:rsid w:val="00A930C5"/>
    <w:rsid w:val="00AA38BC"/>
    <w:rsid w:val="00AE0791"/>
    <w:rsid w:val="00B13A66"/>
    <w:rsid w:val="00B22CFB"/>
    <w:rsid w:val="00B44A89"/>
    <w:rsid w:val="00B77B27"/>
    <w:rsid w:val="00B915D0"/>
    <w:rsid w:val="00BB4771"/>
    <w:rsid w:val="00BC74DA"/>
    <w:rsid w:val="00BE19D4"/>
    <w:rsid w:val="00BE535E"/>
    <w:rsid w:val="00C04900"/>
    <w:rsid w:val="00C50926"/>
    <w:rsid w:val="00C61465"/>
    <w:rsid w:val="00CA00E6"/>
    <w:rsid w:val="00CA5EE2"/>
    <w:rsid w:val="00CC43A8"/>
    <w:rsid w:val="00CD568A"/>
    <w:rsid w:val="00D0703B"/>
    <w:rsid w:val="00D15DA4"/>
    <w:rsid w:val="00D264BA"/>
    <w:rsid w:val="00D6218F"/>
    <w:rsid w:val="00DC42DA"/>
    <w:rsid w:val="00DE496E"/>
    <w:rsid w:val="00E14302"/>
    <w:rsid w:val="00E52D6C"/>
    <w:rsid w:val="00E91359"/>
    <w:rsid w:val="00E96407"/>
    <w:rsid w:val="00ED1517"/>
    <w:rsid w:val="00ED3F8B"/>
    <w:rsid w:val="00ED50FD"/>
    <w:rsid w:val="00EE3606"/>
    <w:rsid w:val="00EE3A96"/>
    <w:rsid w:val="00F15FAE"/>
    <w:rsid w:val="00F7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AAF0C"/>
  <w15:chartTrackingRefBased/>
  <w15:docId w15:val="{8EA5E196-E9B2-42F3-95B7-FD1381DA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pt-BR" w:eastAsia="pt-B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7E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har">
    <w:name w:val="Subtítulo Char"/>
    <w:basedOn w:val="Fontepargpadro"/>
    <w:link w:val="Subttulo"/>
    <w:uiPriority w:val="11"/>
    <w:rPr>
      <w:b/>
      <w:bCs/>
      <w:color w:val="5B9BD5" w:themeColor="accent1"/>
      <w:sz w:val="24"/>
    </w:rPr>
  </w:style>
  <w:style w:type="character" w:customStyle="1" w:styleId="Ttulo1Char">
    <w:name w:val="Título 1 Char"/>
    <w:basedOn w:val="Fontepargpadr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SemEspaamento">
    <w:name w:val="No Spacing"/>
    <w:uiPriority w:val="36"/>
    <w:qFormat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b/>
      <w:bCs/>
      <w:color w:val="5B9BD5" w:themeColor="accent1"/>
      <w:sz w:val="24"/>
    </w:rPr>
  </w:style>
  <w:style w:type="paragraph" w:styleId="Commarcadore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har">
    <w:name w:val="Rodapé Char"/>
    <w:basedOn w:val="Fontepargpadro"/>
    <w:link w:val="Rodap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Pr>
      <w:i/>
      <w:iCs/>
      <w:sz w:val="14"/>
    </w:rPr>
  </w:style>
  <w:style w:type="character" w:customStyle="1" w:styleId="Ttulo3Char">
    <w:name w:val="Título 3 Char"/>
    <w:basedOn w:val="Fontepargpadro"/>
    <w:link w:val="Ttulo3"/>
    <w:uiPriority w:val="9"/>
    <w:rsid w:val="006A7E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notaderodap">
    <w:name w:val="footnote reference"/>
    <w:basedOn w:val="Fontepargpadro"/>
    <w:uiPriority w:val="99"/>
    <w:semiHidden/>
    <w:unhideWhenUsed/>
    <w:rsid w:val="00D264BA"/>
    <w:rPr>
      <w:vertAlign w:val="superscript"/>
    </w:rPr>
  </w:style>
  <w:style w:type="paragraph" w:styleId="PargrafodaLista">
    <w:name w:val="List Paragraph"/>
    <w:basedOn w:val="Normal"/>
    <w:uiPriority w:val="34"/>
    <w:unhideWhenUsed/>
    <w:qFormat/>
    <w:rsid w:val="00931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2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ana\AppData\Roaming\Microsoft\Modelos\Escopo%20do%20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14DB9B81AE47DDB5A0D55CB0F3A8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DADA2D-ED27-4F9A-8554-510978FA3785}"/>
      </w:docPartPr>
      <w:docPartBody>
        <w:p w:rsidR="00AB077F" w:rsidRDefault="003C1E1D">
          <w:pPr>
            <w:pStyle w:val="E914DB9B81AE47DDB5A0D55CB0F3A877"/>
          </w:pPr>
          <w:r>
            <w:t>[Selecionar 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1D"/>
    <w:rsid w:val="00116ED2"/>
    <w:rsid w:val="00175C27"/>
    <w:rsid w:val="00201A50"/>
    <w:rsid w:val="00255BB1"/>
    <w:rsid w:val="00275326"/>
    <w:rsid w:val="00337037"/>
    <w:rsid w:val="003C1E1D"/>
    <w:rsid w:val="00673D89"/>
    <w:rsid w:val="006B4123"/>
    <w:rsid w:val="00704804"/>
    <w:rsid w:val="007A3602"/>
    <w:rsid w:val="00851622"/>
    <w:rsid w:val="00970072"/>
    <w:rsid w:val="00A37FC5"/>
    <w:rsid w:val="00A52B08"/>
    <w:rsid w:val="00AB077F"/>
    <w:rsid w:val="00B14794"/>
    <w:rsid w:val="00B42A3E"/>
    <w:rsid w:val="00D32ED5"/>
    <w:rsid w:val="00D3602D"/>
    <w:rsid w:val="00D76615"/>
    <w:rsid w:val="00F27A4E"/>
    <w:rsid w:val="00F439BC"/>
    <w:rsid w:val="00F9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914DB9B81AE47DDB5A0D55CB0F3A877">
    <w:name w:val="E914DB9B81AE47DDB5A0D55CB0F3A877"/>
  </w:style>
  <w:style w:type="character" w:styleId="TextodoEspaoReservado">
    <w:name w:val="Placeholder Text"/>
    <w:basedOn w:val="Fontepargpadro"/>
    <w:uiPriority w:val="99"/>
    <w:semiHidden/>
    <w:rsid w:val="00175C2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312F8C4-164E-4DD8-BE57-B4E8EAEF61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Escopo do projeto.dotx</Template>
  <TotalTime>55</TotalTime>
  <Pages>4</Pages>
  <Words>268</Words>
  <Characters>1453</Characters>
  <Application>Microsoft Office Word</Application>
  <DocSecurity>0</DocSecurity>
  <Lines>12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/>
      <vt:lpstr/>
      <vt:lpstr>Visão geral</vt:lpstr>
      <vt:lpstr>    Descrição e histórico do projeto</vt:lpstr>
      <vt:lpstr>    Escopo do projeto</vt:lpstr>
      <vt:lpstr>    Requisitos de alto nível</vt:lpstr>
      <vt:lpstr>    Resultados finais</vt:lpstr>
      <vt:lpstr>    Partes afetadas</vt:lpstr>
      <vt:lpstr>    Sistemas ou processos comerciais afetados</vt:lpstr>
      <vt:lpstr>    Exclusões exclusivas do escopo</vt:lpstr>
      <vt:lpstr>    Plano de implementação</vt:lpstr>
      <vt:lpstr>    Cronograma/agenda de alto nível</vt:lpstr>
      <vt:lpstr>Aprovação e autoridade para proceder</vt:lpstr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Silvana</dc:creator>
  <cp:keywords/>
  <cp:lastModifiedBy>Rodolfo</cp:lastModifiedBy>
  <cp:revision>116</cp:revision>
  <dcterms:created xsi:type="dcterms:W3CDTF">2019-02-25T14:54:00Z</dcterms:created>
  <dcterms:modified xsi:type="dcterms:W3CDTF">2022-06-13T23:02:00Z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