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FA24C" w14:textId="77777777" w:rsidR="000A2436" w:rsidRDefault="006A7E89">
      <w:pPr>
        <w:pStyle w:val="Ttulo"/>
      </w:pPr>
      <w:r>
        <w:t>P</w:t>
      </w:r>
      <w:r w:rsidR="00A42468">
        <w:t xml:space="preserve">rojeto </w:t>
      </w:r>
      <w:r>
        <w:t>I</w:t>
      </w:r>
      <w:r w:rsidR="00A42468">
        <w:t>nterdisciplinar 20</w:t>
      </w:r>
      <w:r w:rsidR="00B21585">
        <w:t>2</w:t>
      </w:r>
      <w:r w:rsidR="005C3580">
        <w:t>2</w:t>
      </w:r>
    </w:p>
    <w:p w14:paraId="01721042" w14:textId="77777777" w:rsidR="00700105" w:rsidRDefault="005C3580">
      <w:pPr>
        <w:pStyle w:val="Ttulo"/>
      </w:pPr>
      <w:r>
        <w:t>modelagem de análise</w:t>
      </w:r>
    </w:p>
    <w:p w14:paraId="0FE674DE" w14:textId="77777777" w:rsidR="006E5425" w:rsidRPr="002C5A42" w:rsidRDefault="00B44A89">
      <w:pPr>
        <w:pStyle w:val="Ttulo"/>
      </w:pPr>
      <w:r>
        <w:t xml:space="preserve">Visão </w:t>
      </w:r>
      <w:r w:rsidR="00D566BD">
        <w:t>de comportamento</w:t>
      </w:r>
    </w:p>
    <w:sdt>
      <w:sdtPr>
        <w:id w:val="216403978"/>
        <w:placeholder>
          <w:docPart w:val="E914DB9B81AE47DDB5A0D55CB0F3A877"/>
        </w:placeholder>
        <w:date w:fullDate="2022-05-25T00:00:00Z">
          <w:dateFormat w:val="dd/MM/yyyy"/>
          <w:lid w:val="pt-BR"/>
          <w:storeMappedDataAs w:val="dateTime"/>
          <w:calendar w:val="gregorian"/>
        </w:date>
      </w:sdtPr>
      <w:sdtEndPr/>
      <w:sdtContent>
        <w:p w14:paraId="171E27AB" w14:textId="77777777" w:rsidR="006E5425" w:rsidRPr="002C5A42" w:rsidRDefault="00B05FF7">
          <w:pPr>
            <w:pStyle w:val="Subttulo"/>
          </w:pPr>
          <w:r>
            <w:t>25/05/2022</w:t>
          </w:r>
        </w:p>
      </w:sdtContent>
    </w:sdt>
    <w:p w14:paraId="7AE480E1" w14:textId="7F8AA25C" w:rsidR="006E5425" w:rsidRPr="002C5A42" w:rsidRDefault="005365A6">
      <w:pPr>
        <w:pStyle w:val="Ttulo1"/>
      </w:pPr>
      <w:r>
        <w:t>FIND COLLECTORS</w:t>
      </w:r>
    </w:p>
    <w:p w14:paraId="2B313150" w14:textId="3A7647CB" w:rsidR="00931EC7" w:rsidRDefault="00D566BD" w:rsidP="00931EC7">
      <w:pPr>
        <w:pStyle w:val="Ttulo2"/>
      </w:pPr>
      <w:r>
        <w:t xml:space="preserve">Caso de Uso </w:t>
      </w:r>
      <w:r w:rsidR="00E53B50">
        <w:t>Manter Ponto de coleta</w:t>
      </w:r>
    </w:p>
    <w:p w14:paraId="193D85C8" w14:textId="77777777" w:rsidR="00722D73" w:rsidRPr="00722D73" w:rsidRDefault="00722D73" w:rsidP="00722D73"/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5569"/>
        <w:gridCol w:w="3453"/>
      </w:tblGrid>
      <w:tr w:rsidR="00D86953" w:rsidRPr="0036099C" w14:paraId="39FCF59A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21A94" w14:textId="77777777" w:rsidR="00D86953" w:rsidRPr="0036099C" w:rsidRDefault="00D86953" w:rsidP="0036099C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Nome do caso de uso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8033" w14:textId="6F60694B" w:rsidR="00D86953" w:rsidRPr="0036099C" w:rsidRDefault="00E53B50" w:rsidP="0036099C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Manter ponto de coleta</w:t>
            </w:r>
          </w:p>
        </w:tc>
      </w:tr>
      <w:tr w:rsidR="00D86953" w:rsidRPr="0036099C" w14:paraId="2C70FBB7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6DCF4" w14:textId="77777777" w:rsidR="00D86953" w:rsidRPr="0036099C" w:rsidRDefault="00D86953" w:rsidP="0036099C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Nome do cenário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74578" w14:textId="718D4D14" w:rsidR="00D86953" w:rsidRPr="0036099C" w:rsidRDefault="00E53B50" w:rsidP="0036099C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</w:t>
            </w:r>
          </w:p>
        </w:tc>
      </w:tr>
      <w:tr w:rsidR="00D86953" w:rsidRPr="0036099C" w14:paraId="328E6D5B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55D45" w14:textId="77777777" w:rsidR="00D86953" w:rsidRPr="0036099C" w:rsidRDefault="00D86953" w:rsidP="0036099C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Atores envolvidos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E5FB" w14:textId="35A957E9" w:rsidR="00D86953" w:rsidRPr="0036099C" w:rsidRDefault="00E53B50" w:rsidP="0036099C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Pessoa, API do Google Maps</w:t>
            </w:r>
          </w:p>
        </w:tc>
      </w:tr>
      <w:tr w:rsidR="00D86953" w:rsidRPr="0036099C" w14:paraId="78365D3F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6051E" w14:textId="77777777" w:rsidR="00D86953" w:rsidRPr="0036099C" w:rsidRDefault="00D86953" w:rsidP="0036099C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Pré-condição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F1E34" w14:textId="75F7B08E" w:rsidR="00D86953" w:rsidRPr="0036099C" w:rsidRDefault="00E53B50" w:rsidP="0036099C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Não há</w:t>
            </w:r>
          </w:p>
        </w:tc>
      </w:tr>
      <w:tr w:rsidR="00D86953" w:rsidRPr="0036099C" w14:paraId="15D1BE0C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281B" w14:textId="77777777" w:rsidR="00D86953" w:rsidRPr="0036099C" w:rsidRDefault="00D86953" w:rsidP="0036099C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Pós-condição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37524" w14:textId="7085C755" w:rsidR="00D86953" w:rsidRPr="0036099C" w:rsidRDefault="00E53B50" w:rsidP="0036099C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Exibir no mapa da tela inicial um pino com a localização do ponto de coleta.</w:t>
            </w:r>
          </w:p>
        </w:tc>
      </w:tr>
      <w:tr w:rsidR="00D86953" w:rsidRPr="0036099C" w14:paraId="0172BE20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48F47" w14:textId="77777777" w:rsidR="00D86953" w:rsidRPr="0036099C" w:rsidRDefault="00866D40" w:rsidP="0036099C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Ator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9641E" w14:textId="77777777" w:rsidR="00D86953" w:rsidRPr="0036099C" w:rsidRDefault="00866D40" w:rsidP="0036099C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 xml:space="preserve">Sistema </w:t>
            </w:r>
          </w:p>
        </w:tc>
      </w:tr>
      <w:tr w:rsidR="00D86953" w:rsidRPr="0036099C" w14:paraId="2D4DFDD6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8254" w14:textId="598EB4D8" w:rsidR="00D86953" w:rsidRPr="0036099C" w:rsidRDefault="00D86953" w:rsidP="0036099C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8ACE8" w14:textId="5CE2A946" w:rsidR="00D86953" w:rsidRPr="00E53B50" w:rsidRDefault="00E53B50" w:rsidP="00E53B50">
            <w:pPr>
              <w:pStyle w:val="PargrafodaLista"/>
              <w:numPr>
                <w:ilvl w:val="0"/>
                <w:numId w:val="7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Verificar se a pessoa está logada no sistema.</w:t>
            </w:r>
          </w:p>
        </w:tc>
      </w:tr>
      <w:tr w:rsidR="00D86953" w:rsidRPr="0036099C" w14:paraId="1BA0B1AA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C9C2" w14:textId="77777777" w:rsidR="00D86953" w:rsidRPr="0036099C" w:rsidRDefault="00D86953" w:rsidP="0036099C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CC7E" w14:textId="3AD6C05D" w:rsidR="00D86953" w:rsidRPr="00E53B50" w:rsidRDefault="00E53B50" w:rsidP="00E53B50">
            <w:pPr>
              <w:pStyle w:val="PargrafodaLista"/>
              <w:numPr>
                <w:ilvl w:val="0"/>
                <w:numId w:val="7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Listar pontos de coletas do usuário</w:t>
            </w:r>
          </w:p>
        </w:tc>
      </w:tr>
      <w:tr w:rsidR="00D86953" w:rsidRPr="0036099C" w14:paraId="54AE6B14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8535" w14:textId="250528DB" w:rsidR="00D86953" w:rsidRPr="00E53B50" w:rsidRDefault="00E53B50" w:rsidP="00E53B50">
            <w:pPr>
              <w:pStyle w:val="PargrafodaLista"/>
              <w:numPr>
                <w:ilvl w:val="0"/>
                <w:numId w:val="7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Cadastrar ponto de coleta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3E87" w14:textId="77777777" w:rsidR="00D86953" w:rsidRPr="0036099C" w:rsidRDefault="00D86953" w:rsidP="0036099C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D86953" w:rsidRPr="0036099C" w14:paraId="6EACF0A6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EB449" w14:textId="1514797C" w:rsidR="00D86953" w:rsidRPr="00E53B50" w:rsidRDefault="00E53B50" w:rsidP="00E53B50">
            <w:pPr>
              <w:pStyle w:val="PargrafodaLista"/>
              <w:numPr>
                <w:ilvl w:val="0"/>
                <w:numId w:val="7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Preencher</w:t>
            </w:r>
            <w:r w:rsidR="00EE52DE">
              <w:rPr>
                <w:sz w:val="22"/>
                <w:szCs w:val="22"/>
              </w:rPr>
              <w:t xml:space="preserve"> dados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1C13" w14:textId="51CB88E3" w:rsidR="00D86953" w:rsidRPr="00E53B50" w:rsidRDefault="00D86953" w:rsidP="00E53B50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D86953" w:rsidRPr="0036099C" w14:paraId="206DC5B8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8F1C8" w14:textId="0C9FCB3E" w:rsidR="00D86953" w:rsidRPr="00EE52DE" w:rsidRDefault="00EE52DE" w:rsidP="00EE52DE">
            <w:pPr>
              <w:pStyle w:val="PargrafodaLista"/>
              <w:numPr>
                <w:ilvl w:val="0"/>
                <w:numId w:val="7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Seleciona opção confirmar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91FF" w14:textId="6944BC66" w:rsidR="00EE52DE" w:rsidRPr="0036099C" w:rsidRDefault="00EE52DE" w:rsidP="0036099C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EE52DE" w:rsidRPr="0036099C" w14:paraId="25737C03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6E0BF" w14:textId="77777777" w:rsidR="00EE52DE" w:rsidRDefault="00EE52DE" w:rsidP="00EE52DE">
            <w:pPr>
              <w:pStyle w:val="PargrafodaLista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D6C0" w14:textId="27B52BEC" w:rsidR="00EE52DE" w:rsidRPr="00EE52DE" w:rsidRDefault="00EE52DE" w:rsidP="00EE52DE">
            <w:pPr>
              <w:pStyle w:val="PargrafodaLista"/>
              <w:numPr>
                <w:ilvl w:val="0"/>
                <w:numId w:val="7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Valida os dados</w:t>
            </w:r>
          </w:p>
        </w:tc>
      </w:tr>
      <w:tr w:rsidR="00EE52DE" w:rsidRPr="0036099C" w14:paraId="125CD6C2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7BEA" w14:textId="77777777" w:rsidR="00EE52DE" w:rsidRDefault="00EE52DE" w:rsidP="00EE52DE">
            <w:pPr>
              <w:pStyle w:val="PargrafodaLista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C9354" w14:textId="239C35B3" w:rsidR="00EE52DE" w:rsidRDefault="00EE52DE" w:rsidP="00EE52DE">
            <w:pPr>
              <w:pStyle w:val="PargrafodaLista"/>
              <w:numPr>
                <w:ilvl w:val="0"/>
                <w:numId w:val="7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Persiste os dados no banco</w:t>
            </w:r>
          </w:p>
        </w:tc>
      </w:tr>
      <w:tr w:rsidR="00EE52DE" w:rsidRPr="0036099C" w14:paraId="50FA1285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684F" w14:textId="77777777" w:rsidR="00EE52DE" w:rsidRDefault="00EE52DE" w:rsidP="00EE52DE">
            <w:pPr>
              <w:pStyle w:val="PargrafodaLista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5686" w14:textId="26F720CB" w:rsidR="00EE52DE" w:rsidRPr="00EE52DE" w:rsidRDefault="00EE52DE" w:rsidP="00EE52DE">
            <w:pPr>
              <w:pStyle w:val="PargrafodaLista"/>
              <w:numPr>
                <w:ilvl w:val="0"/>
                <w:numId w:val="7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Exibe aviso ponto cadastrado</w:t>
            </w:r>
          </w:p>
        </w:tc>
      </w:tr>
      <w:tr w:rsidR="00EE52DE" w:rsidRPr="0036099C" w14:paraId="6D326523" w14:textId="77777777" w:rsidTr="00722D73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54BB" w14:textId="77777777" w:rsidR="00EE52DE" w:rsidRDefault="00EE52DE" w:rsidP="00EE52DE">
            <w:pPr>
              <w:pStyle w:val="PargrafodaLista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7F45" w14:textId="3D79E6DA" w:rsidR="00EE52DE" w:rsidRDefault="00EE52DE" w:rsidP="00EE52DE">
            <w:pPr>
              <w:pStyle w:val="PargrafodaLista"/>
              <w:numPr>
                <w:ilvl w:val="0"/>
                <w:numId w:val="7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Atualiza lista de pontos de coleta</w:t>
            </w:r>
          </w:p>
        </w:tc>
      </w:tr>
    </w:tbl>
    <w:p w14:paraId="2E46F4C5" w14:textId="77777777" w:rsidR="00D86953" w:rsidRDefault="00D86953" w:rsidP="00D86953"/>
    <w:p w14:paraId="7328E3A2" w14:textId="77777777" w:rsidR="00722D73" w:rsidRDefault="00722D73">
      <w:r>
        <w:br w:type="page"/>
      </w:r>
    </w:p>
    <w:p w14:paraId="02B1B54B" w14:textId="77777777" w:rsidR="00722D73" w:rsidRPr="00D86953" w:rsidRDefault="00722D73" w:rsidP="00D86953"/>
    <w:p w14:paraId="7684A009" w14:textId="77777777" w:rsidR="00D566BD" w:rsidRDefault="00D566BD" w:rsidP="00D566BD">
      <w:pPr>
        <w:pStyle w:val="Ttulo2"/>
      </w:pPr>
      <w:r>
        <w:t>Caso de Uso</w:t>
      </w:r>
      <w:r w:rsidR="00D51D51">
        <w:t xml:space="preserve"> </w:t>
      </w:r>
      <w:r w:rsidR="001E7E68">
        <w:t>NOME</w:t>
      </w:r>
    </w:p>
    <w:p w14:paraId="58FC7667" w14:textId="77777777" w:rsidR="00722D73" w:rsidRPr="00722D73" w:rsidRDefault="00722D73" w:rsidP="00722D73"/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5569"/>
        <w:gridCol w:w="3453"/>
      </w:tblGrid>
      <w:tr w:rsidR="00722D73" w:rsidRPr="0036099C" w14:paraId="423BB0F9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72502" w14:textId="77777777" w:rsidR="00722D73" w:rsidRPr="0036099C" w:rsidRDefault="00722D73" w:rsidP="006E0F75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Nome do caso de uso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3A487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5A0657CD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129E3" w14:textId="77777777" w:rsidR="00722D73" w:rsidRPr="0036099C" w:rsidRDefault="00722D73" w:rsidP="006E0F75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Nome do cenário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8C61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276F79E8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34943" w14:textId="77777777" w:rsidR="00722D73" w:rsidRPr="0036099C" w:rsidRDefault="00722D73" w:rsidP="006E0F75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Atores envolvidos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577F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67D3242B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479CB" w14:textId="77777777" w:rsidR="00722D73" w:rsidRPr="0036099C" w:rsidRDefault="00722D73" w:rsidP="006E0F75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Pré-condição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149A6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0AD09655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6EAC" w14:textId="77777777" w:rsidR="00722D73" w:rsidRPr="0036099C" w:rsidRDefault="00722D73" w:rsidP="006E0F75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Pós-condição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894A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27CD0B68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3E210" w14:textId="77777777" w:rsidR="00722D73" w:rsidRPr="0036099C" w:rsidRDefault="00722D73" w:rsidP="006E0F75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Ator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47FF1" w14:textId="77777777" w:rsidR="00722D73" w:rsidRPr="0036099C" w:rsidRDefault="00722D73" w:rsidP="006E0F75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 xml:space="preserve">Sistema </w:t>
            </w:r>
          </w:p>
        </w:tc>
      </w:tr>
      <w:tr w:rsidR="00722D73" w:rsidRPr="0036099C" w14:paraId="369A3701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B59DF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5F41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26D92821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E2ED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A7577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5F360688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541EB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EBC99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4C2619D5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57E27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637B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5D0D9360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9EA66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4C15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</w:tbl>
    <w:p w14:paraId="6CDBAA3B" w14:textId="77777777" w:rsidR="00722D73" w:rsidRDefault="00722D73" w:rsidP="00722D73"/>
    <w:p w14:paraId="421E89E7" w14:textId="77777777" w:rsidR="00722D73" w:rsidRDefault="00722D73" w:rsidP="00722D73">
      <w:r>
        <w:br w:type="page"/>
      </w:r>
    </w:p>
    <w:p w14:paraId="289D2F1F" w14:textId="77777777" w:rsidR="00D566BD" w:rsidRDefault="00D566BD" w:rsidP="00D566BD">
      <w:pPr>
        <w:pStyle w:val="Ttulo2"/>
      </w:pPr>
      <w:r>
        <w:lastRenderedPageBreak/>
        <w:t>Caso de Uso</w:t>
      </w:r>
      <w:r w:rsidR="00D51D51">
        <w:t xml:space="preserve"> </w:t>
      </w:r>
      <w:r w:rsidR="001E7E68">
        <w:t xml:space="preserve">NOME </w:t>
      </w:r>
    </w:p>
    <w:p w14:paraId="312587B0" w14:textId="77777777" w:rsidR="00722D73" w:rsidRPr="00722D73" w:rsidRDefault="00722D73" w:rsidP="00722D73"/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5569"/>
        <w:gridCol w:w="3453"/>
      </w:tblGrid>
      <w:tr w:rsidR="00722D73" w:rsidRPr="0036099C" w14:paraId="7F0BD9EB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33319" w14:textId="77777777" w:rsidR="00722D73" w:rsidRPr="0036099C" w:rsidRDefault="00722D73" w:rsidP="006E0F75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Nome do caso de uso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BF67C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4A711751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41BA3" w14:textId="77777777" w:rsidR="00722D73" w:rsidRPr="0036099C" w:rsidRDefault="00722D73" w:rsidP="006E0F75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Nome do cenário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4FB15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287C154A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84B3A" w14:textId="77777777" w:rsidR="00722D73" w:rsidRPr="0036099C" w:rsidRDefault="00722D73" w:rsidP="006E0F75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Atores envolvidos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D0E1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1AEE223D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91A6" w14:textId="77777777" w:rsidR="00722D73" w:rsidRPr="0036099C" w:rsidRDefault="00722D73" w:rsidP="006E0F75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Pré-condição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55803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03D3765F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44C03" w14:textId="77777777" w:rsidR="00722D73" w:rsidRPr="0036099C" w:rsidRDefault="00722D73" w:rsidP="006E0F75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Pós-condição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DE5E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42379BF9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0D328" w14:textId="77777777" w:rsidR="00722D73" w:rsidRPr="0036099C" w:rsidRDefault="00722D73" w:rsidP="006E0F75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>Ator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18BA9" w14:textId="77777777" w:rsidR="00722D73" w:rsidRPr="0036099C" w:rsidRDefault="00722D73" w:rsidP="006E0F75">
            <w:pPr>
              <w:spacing w:line="276" w:lineRule="auto"/>
              <w:rPr>
                <w:b/>
                <w:sz w:val="22"/>
                <w:szCs w:val="22"/>
              </w:rPr>
            </w:pPr>
            <w:r w:rsidRPr="0036099C">
              <w:rPr>
                <w:b/>
                <w:sz w:val="22"/>
                <w:szCs w:val="22"/>
              </w:rPr>
              <w:t xml:space="preserve">Sistema </w:t>
            </w:r>
          </w:p>
        </w:tc>
      </w:tr>
      <w:tr w:rsidR="00722D73" w:rsidRPr="0036099C" w14:paraId="19967CC6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8788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51B6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55C8B896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D809C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C1DA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1BD4BAD0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3E04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EC09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2225199E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711D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33E2D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722D73" w:rsidRPr="0036099C" w14:paraId="58DD362B" w14:textId="77777777" w:rsidTr="006E0F75"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49101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753B" w14:textId="77777777" w:rsidR="00722D73" w:rsidRPr="0036099C" w:rsidRDefault="00722D73" w:rsidP="006E0F75">
            <w:pPr>
              <w:spacing w:line="276" w:lineRule="auto"/>
              <w:rPr>
                <w:sz w:val="22"/>
                <w:szCs w:val="22"/>
              </w:rPr>
            </w:pPr>
          </w:p>
        </w:tc>
      </w:tr>
    </w:tbl>
    <w:p w14:paraId="3973F261" w14:textId="77777777" w:rsidR="00722D73" w:rsidRDefault="00722D73" w:rsidP="00722D73"/>
    <w:p w14:paraId="30263627" w14:textId="77777777" w:rsidR="00722D73" w:rsidRDefault="00722D73" w:rsidP="00722D73">
      <w:r>
        <w:br w:type="page"/>
      </w:r>
    </w:p>
    <w:p w14:paraId="44F83183" w14:textId="77777777" w:rsidR="006E5425" w:rsidRPr="002C5A42" w:rsidRDefault="00B44A89">
      <w:pPr>
        <w:pStyle w:val="Ttulo1"/>
      </w:pPr>
      <w:r>
        <w:lastRenderedPageBreak/>
        <w:t>A</w:t>
      </w:r>
      <w:r w:rsidR="00E96407" w:rsidRPr="002C5A42">
        <w:t>provação e autoridade para proceder</w:t>
      </w:r>
    </w:p>
    <w:p w14:paraId="0090430A" w14:textId="77777777" w:rsidR="006E5425" w:rsidRPr="00ED1517" w:rsidRDefault="00E96407">
      <w:pPr>
        <w:rPr>
          <w:sz w:val="24"/>
          <w:szCs w:val="24"/>
        </w:rPr>
      </w:pPr>
      <w:r w:rsidRPr="00ED1517">
        <w:rPr>
          <w:sz w:val="24"/>
          <w:szCs w:val="24"/>
        </w:rPr>
        <w:t>Aprovamos o projeto como descrito acima e autorizamos a equipe a prosseguir.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Stakeholders Table"/>
      </w:tblPr>
      <w:tblGrid>
        <w:gridCol w:w="3468"/>
        <w:gridCol w:w="3468"/>
        <w:gridCol w:w="2081"/>
      </w:tblGrid>
      <w:tr w:rsidR="006E5425" w:rsidRPr="00ED1517" w14:paraId="5C7EEC39" w14:textId="77777777" w:rsidTr="002F5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pct"/>
          </w:tcPr>
          <w:p w14:paraId="39687EF2" w14:textId="77777777"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Nome</w:t>
            </w:r>
          </w:p>
        </w:tc>
        <w:tc>
          <w:tcPr>
            <w:tcW w:w="1923" w:type="pct"/>
          </w:tcPr>
          <w:p w14:paraId="78DAD91C" w14:textId="77777777" w:rsidR="006E5425" w:rsidRPr="00ED1517" w:rsidRDefault="00AA38BC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Assinatura</w:t>
            </w:r>
          </w:p>
        </w:tc>
        <w:tc>
          <w:tcPr>
            <w:tcW w:w="1154" w:type="pct"/>
          </w:tcPr>
          <w:p w14:paraId="7EC8129C" w14:textId="77777777"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Data</w:t>
            </w:r>
          </w:p>
        </w:tc>
      </w:tr>
      <w:tr w:rsidR="006E5425" w:rsidRPr="00ED1517" w14:paraId="7B0DA46A" w14:textId="77777777" w:rsidTr="002F5967">
        <w:tc>
          <w:tcPr>
            <w:tcW w:w="1923" w:type="pct"/>
          </w:tcPr>
          <w:p w14:paraId="0C3922CC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923" w:type="pct"/>
          </w:tcPr>
          <w:p w14:paraId="06F8A8A8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154" w:type="pct"/>
          </w:tcPr>
          <w:p w14:paraId="0C6ADF85" w14:textId="77777777" w:rsidR="006E5425" w:rsidRPr="00ED1517" w:rsidRDefault="006E5425">
            <w:pPr>
              <w:rPr>
                <w:sz w:val="24"/>
                <w:szCs w:val="24"/>
              </w:rPr>
            </w:pPr>
          </w:p>
        </w:tc>
      </w:tr>
    </w:tbl>
    <w:p w14:paraId="55697210" w14:textId="77777777" w:rsidR="006E5425" w:rsidRPr="002C5A42" w:rsidRDefault="006E5425" w:rsidP="00514CA3"/>
    <w:sectPr w:rsidR="006E5425" w:rsidRPr="002C5A42" w:rsidSect="00722D73">
      <w:headerReference w:type="default" r:id="rId9"/>
      <w:pgSz w:w="11907" w:h="16839" w:code="9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D2DB1" w14:textId="77777777" w:rsidR="00846F9D" w:rsidRDefault="00846F9D">
      <w:pPr>
        <w:spacing w:after="0" w:line="240" w:lineRule="auto"/>
      </w:pPr>
      <w:r>
        <w:separator/>
      </w:r>
    </w:p>
  </w:endnote>
  <w:endnote w:type="continuationSeparator" w:id="0">
    <w:p w14:paraId="21990C75" w14:textId="77777777" w:rsidR="00846F9D" w:rsidRDefault="00846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350D5" w14:textId="77777777" w:rsidR="00846F9D" w:rsidRDefault="00846F9D">
      <w:pPr>
        <w:spacing w:after="0" w:line="240" w:lineRule="auto"/>
      </w:pPr>
      <w:r>
        <w:separator/>
      </w:r>
    </w:p>
  </w:footnote>
  <w:footnote w:type="continuationSeparator" w:id="0">
    <w:p w14:paraId="2F510F25" w14:textId="77777777" w:rsidR="00846F9D" w:rsidRDefault="00846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90C12" w14:textId="77777777" w:rsidR="006E5425" w:rsidRDefault="00E9640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FF514D" wp14:editId="3DDEF381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182880"/>
              <wp:effectExtent l="0" t="0" r="3810" b="11430"/>
              <wp:wrapNone/>
              <wp:docPr id="22" name="Caixa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30715C" w14:textId="77777777" w:rsidR="006E5425" w:rsidRDefault="00E96407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1E7E68"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2" o:spid="_x0000_s1026" type="#_x0000_t202" style="position:absolute;margin-left:-24.5pt;margin-top:0;width:26.7pt;height:14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" filled="f" stroked="f" strokeweight=".5pt">
              <v:textbox style="mso-fit-shape-to-text:t" inset="0,0,0,0">
                <w:txbxContent>
                  <w:p w:rsidR="006E5425" w:rsidRDefault="00E96407">
                    <w:pPr>
                      <w:pStyle w:val="Rodap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1E7E68"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BD582D"/>
    <w:multiLevelType w:val="multilevel"/>
    <w:tmpl w:val="A7AE6E6A"/>
    <w:lvl w:ilvl="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3463E5"/>
    <w:multiLevelType w:val="hybridMultilevel"/>
    <w:tmpl w:val="9AE27D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F6A06"/>
    <w:multiLevelType w:val="multilevel"/>
    <w:tmpl w:val="8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40DDA"/>
    <w:multiLevelType w:val="hybridMultilevel"/>
    <w:tmpl w:val="36BE7D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7E5D71"/>
    <w:multiLevelType w:val="hybridMultilevel"/>
    <w:tmpl w:val="BFBE56B6"/>
    <w:lvl w:ilvl="0" w:tplc="DF622CE6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5"/>
    <w:lvlOverride w:ilvl="0">
      <w:startOverride w:val="1"/>
    </w:lvlOverride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F6F"/>
    <w:rsid w:val="00007E30"/>
    <w:rsid w:val="00033D5B"/>
    <w:rsid w:val="00034250"/>
    <w:rsid w:val="000475A1"/>
    <w:rsid w:val="00052A26"/>
    <w:rsid w:val="0006241D"/>
    <w:rsid w:val="0008395E"/>
    <w:rsid w:val="00084480"/>
    <w:rsid w:val="00094F6F"/>
    <w:rsid w:val="000A2436"/>
    <w:rsid w:val="000A4986"/>
    <w:rsid w:val="000C5F20"/>
    <w:rsid w:val="00124270"/>
    <w:rsid w:val="00146BD8"/>
    <w:rsid w:val="0015297D"/>
    <w:rsid w:val="00173D71"/>
    <w:rsid w:val="001E247D"/>
    <w:rsid w:val="001E7E68"/>
    <w:rsid w:val="001F2A88"/>
    <w:rsid w:val="00205524"/>
    <w:rsid w:val="00230A92"/>
    <w:rsid w:val="00274FCA"/>
    <w:rsid w:val="002B48F2"/>
    <w:rsid w:val="002C5A42"/>
    <w:rsid w:val="002F5967"/>
    <w:rsid w:val="00327BEF"/>
    <w:rsid w:val="00341E25"/>
    <w:rsid w:val="00355281"/>
    <w:rsid w:val="0036099C"/>
    <w:rsid w:val="0037771C"/>
    <w:rsid w:val="00377D7E"/>
    <w:rsid w:val="003B7391"/>
    <w:rsid w:val="003C5889"/>
    <w:rsid w:val="003C7E74"/>
    <w:rsid w:val="003D4812"/>
    <w:rsid w:val="00404A9B"/>
    <w:rsid w:val="0041423E"/>
    <w:rsid w:val="00417848"/>
    <w:rsid w:val="004322E6"/>
    <w:rsid w:val="00451A14"/>
    <w:rsid w:val="00473436"/>
    <w:rsid w:val="004944A7"/>
    <w:rsid w:val="004B7B8B"/>
    <w:rsid w:val="004F6874"/>
    <w:rsid w:val="00514CA3"/>
    <w:rsid w:val="00515972"/>
    <w:rsid w:val="005207A1"/>
    <w:rsid w:val="005365A6"/>
    <w:rsid w:val="005707E2"/>
    <w:rsid w:val="005842DD"/>
    <w:rsid w:val="00596364"/>
    <w:rsid w:val="005B0DF0"/>
    <w:rsid w:val="005C3580"/>
    <w:rsid w:val="005D1E03"/>
    <w:rsid w:val="00620ED1"/>
    <w:rsid w:val="006309B5"/>
    <w:rsid w:val="00643F39"/>
    <w:rsid w:val="00661860"/>
    <w:rsid w:val="00683BBD"/>
    <w:rsid w:val="006A7E89"/>
    <w:rsid w:val="006C62F5"/>
    <w:rsid w:val="006D36FD"/>
    <w:rsid w:val="006D59CC"/>
    <w:rsid w:val="006E5425"/>
    <w:rsid w:val="00700105"/>
    <w:rsid w:val="00713EC5"/>
    <w:rsid w:val="00722D73"/>
    <w:rsid w:val="007243B8"/>
    <w:rsid w:val="00742E55"/>
    <w:rsid w:val="00777B42"/>
    <w:rsid w:val="0078304F"/>
    <w:rsid w:val="007B2E09"/>
    <w:rsid w:val="007C0D22"/>
    <w:rsid w:val="007C5632"/>
    <w:rsid w:val="007D51C7"/>
    <w:rsid w:val="007D6440"/>
    <w:rsid w:val="007F5961"/>
    <w:rsid w:val="007F5DAC"/>
    <w:rsid w:val="0082226E"/>
    <w:rsid w:val="00843A94"/>
    <w:rsid w:val="00846F9D"/>
    <w:rsid w:val="00866D40"/>
    <w:rsid w:val="00871451"/>
    <w:rsid w:val="0088265B"/>
    <w:rsid w:val="008872B5"/>
    <w:rsid w:val="008C039D"/>
    <w:rsid w:val="008C1DF8"/>
    <w:rsid w:val="008D0296"/>
    <w:rsid w:val="008D087E"/>
    <w:rsid w:val="008D7C58"/>
    <w:rsid w:val="00917F8D"/>
    <w:rsid w:val="00921DE4"/>
    <w:rsid w:val="00931EC7"/>
    <w:rsid w:val="00936497"/>
    <w:rsid w:val="00993C21"/>
    <w:rsid w:val="009A3F44"/>
    <w:rsid w:val="009A77A0"/>
    <w:rsid w:val="009E27BD"/>
    <w:rsid w:val="00A04870"/>
    <w:rsid w:val="00A42468"/>
    <w:rsid w:val="00A669E4"/>
    <w:rsid w:val="00A74AA3"/>
    <w:rsid w:val="00A81859"/>
    <w:rsid w:val="00A930C5"/>
    <w:rsid w:val="00AA38BC"/>
    <w:rsid w:val="00AE0791"/>
    <w:rsid w:val="00B0362D"/>
    <w:rsid w:val="00B05FF7"/>
    <w:rsid w:val="00B13A66"/>
    <w:rsid w:val="00B21585"/>
    <w:rsid w:val="00B22CFB"/>
    <w:rsid w:val="00B44A89"/>
    <w:rsid w:val="00B915D0"/>
    <w:rsid w:val="00BB4771"/>
    <w:rsid w:val="00BC74DA"/>
    <w:rsid w:val="00BE19D4"/>
    <w:rsid w:val="00C04900"/>
    <w:rsid w:val="00C50926"/>
    <w:rsid w:val="00C61465"/>
    <w:rsid w:val="00C621CB"/>
    <w:rsid w:val="00C90A97"/>
    <w:rsid w:val="00CA00E6"/>
    <w:rsid w:val="00CA5EE2"/>
    <w:rsid w:val="00CB3156"/>
    <w:rsid w:val="00CB5DDC"/>
    <w:rsid w:val="00CC38FF"/>
    <w:rsid w:val="00CC43A8"/>
    <w:rsid w:val="00D0703B"/>
    <w:rsid w:val="00D15DA4"/>
    <w:rsid w:val="00D264BA"/>
    <w:rsid w:val="00D51D51"/>
    <w:rsid w:val="00D566BD"/>
    <w:rsid w:val="00D86953"/>
    <w:rsid w:val="00DC42DA"/>
    <w:rsid w:val="00DE496E"/>
    <w:rsid w:val="00E14302"/>
    <w:rsid w:val="00E52D6C"/>
    <w:rsid w:val="00E53B50"/>
    <w:rsid w:val="00E96407"/>
    <w:rsid w:val="00ED1517"/>
    <w:rsid w:val="00ED3F8B"/>
    <w:rsid w:val="00ED50FD"/>
    <w:rsid w:val="00EE3A96"/>
    <w:rsid w:val="00EE52DE"/>
    <w:rsid w:val="00F21E70"/>
    <w:rsid w:val="00F6283A"/>
    <w:rsid w:val="00F7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4F0765"/>
  <w15:chartTrackingRefBased/>
  <w15:docId w15:val="{8EA5E196-E9B2-42F3-95B7-FD1381DA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pt-BR" w:eastAsia="pt-B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2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7E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tuloChar">
    <w:name w:val="Subtítulo Char"/>
    <w:basedOn w:val="Fontepargpadro"/>
    <w:link w:val="Subttulo"/>
    <w:uiPriority w:val="11"/>
    <w:rPr>
      <w:b/>
      <w:bCs/>
      <w:color w:val="5B9BD5" w:themeColor="accent1"/>
      <w:sz w:val="24"/>
    </w:rPr>
  </w:style>
  <w:style w:type="character" w:customStyle="1" w:styleId="Ttulo1Char">
    <w:name w:val="Título 1 Char"/>
    <w:basedOn w:val="Fontepargpadr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SemEspaamento">
    <w:name w:val="No Spacing"/>
    <w:uiPriority w:val="36"/>
    <w:qFormat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Pr>
      <w:b/>
      <w:bCs/>
      <w:color w:val="5B9BD5" w:themeColor="accent1"/>
      <w:sz w:val="24"/>
    </w:rPr>
  </w:style>
  <w:style w:type="paragraph" w:styleId="Commarcadores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har">
    <w:name w:val="Rodapé Char"/>
    <w:basedOn w:val="Fontepargpadro"/>
    <w:link w:val="Rodap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denotaderodap">
    <w:name w:val="footnote text"/>
    <w:basedOn w:val="Normal"/>
    <w:link w:val="Textodenotaderodap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TextodenotaderodapChar">
    <w:name w:val="Texto de nota de rodapé Char"/>
    <w:basedOn w:val="Fontepargpadro"/>
    <w:link w:val="Textodenotaderodap"/>
    <w:uiPriority w:val="12"/>
    <w:rPr>
      <w:i/>
      <w:iCs/>
      <w:sz w:val="14"/>
    </w:rPr>
  </w:style>
  <w:style w:type="character" w:customStyle="1" w:styleId="Ttulo3Char">
    <w:name w:val="Título 3 Char"/>
    <w:basedOn w:val="Fontepargpadro"/>
    <w:link w:val="Ttulo3"/>
    <w:uiPriority w:val="9"/>
    <w:rsid w:val="006A7E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Refdenotaderodap">
    <w:name w:val="footnote reference"/>
    <w:basedOn w:val="Fontepargpadro"/>
    <w:uiPriority w:val="99"/>
    <w:semiHidden/>
    <w:unhideWhenUsed/>
    <w:rsid w:val="00D264BA"/>
    <w:rPr>
      <w:vertAlign w:val="superscript"/>
    </w:rPr>
  </w:style>
  <w:style w:type="paragraph" w:styleId="PargrafodaLista">
    <w:name w:val="List Paragraph"/>
    <w:basedOn w:val="Normal"/>
    <w:uiPriority w:val="34"/>
    <w:unhideWhenUsed/>
    <w:qFormat/>
    <w:rsid w:val="00931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ana\AppData\Roaming\Microsoft\Modelos\Escopo%20do%20proje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14DB9B81AE47DDB5A0D55CB0F3A8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DADA2D-ED27-4F9A-8554-510978FA3785}"/>
      </w:docPartPr>
      <w:docPartBody>
        <w:p w:rsidR="00AB077F" w:rsidRDefault="003C1E1D">
          <w:pPr>
            <w:pStyle w:val="E914DB9B81AE47DDB5A0D55CB0F3A877"/>
          </w:pPr>
          <w:r>
            <w:t>[Selecionar 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1D"/>
    <w:rsid w:val="000C458A"/>
    <w:rsid w:val="000E2D51"/>
    <w:rsid w:val="00175C27"/>
    <w:rsid w:val="00201A50"/>
    <w:rsid w:val="00275326"/>
    <w:rsid w:val="003678F8"/>
    <w:rsid w:val="003C1E1D"/>
    <w:rsid w:val="00704804"/>
    <w:rsid w:val="00722DB5"/>
    <w:rsid w:val="007617BF"/>
    <w:rsid w:val="007A3602"/>
    <w:rsid w:val="007B7E72"/>
    <w:rsid w:val="00851622"/>
    <w:rsid w:val="00890436"/>
    <w:rsid w:val="00970072"/>
    <w:rsid w:val="00A26068"/>
    <w:rsid w:val="00A52B08"/>
    <w:rsid w:val="00AB077F"/>
    <w:rsid w:val="00B42A3E"/>
    <w:rsid w:val="00C450CF"/>
    <w:rsid w:val="00D32ED5"/>
    <w:rsid w:val="00D76615"/>
    <w:rsid w:val="00EA7E61"/>
    <w:rsid w:val="00F95822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914DB9B81AE47DDB5A0D55CB0F3A877">
    <w:name w:val="E914DB9B81AE47DDB5A0D55CB0F3A877"/>
  </w:style>
  <w:style w:type="character" w:styleId="TextodoEspaoReservado">
    <w:name w:val="Placeholder Text"/>
    <w:basedOn w:val="Fontepargpadro"/>
    <w:uiPriority w:val="99"/>
    <w:semiHidden/>
    <w:rsid w:val="00175C2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3EEB482-D733-4E3C-8363-75EAB9718A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Escopo do projeto.dotx</Template>
  <TotalTime>89</TotalTime>
  <Pages>4</Pages>
  <Words>169</Words>
  <Characters>917</Characters>
  <Application>Microsoft Office Word</Application>
  <DocSecurity>0</DocSecurity>
  <Lines>7</Lines>
  <Paragraphs>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/>
      <vt:lpstr/>
      <vt:lpstr>Visão geral</vt:lpstr>
      <vt:lpstr>    Descrição e histórico do projeto</vt:lpstr>
      <vt:lpstr>    Escopo do projeto</vt:lpstr>
      <vt:lpstr>    Requisitos de alto nível</vt:lpstr>
      <vt:lpstr>    Resultados finais</vt:lpstr>
      <vt:lpstr>    Partes afetadas</vt:lpstr>
      <vt:lpstr>    Sistemas ou processos comerciais afetados</vt:lpstr>
      <vt:lpstr>    Exclusões exclusivas do escopo</vt:lpstr>
      <vt:lpstr>    Plano de implementação</vt:lpstr>
      <vt:lpstr>    Cronograma/agenda de alto nível</vt:lpstr>
      <vt:lpstr>Aprovação e autoridade para proceder</vt:lpstr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Silvana</dc:creator>
  <cp:keywords/>
  <cp:lastModifiedBy>Rodolfo</cp:lastModifiedBy>
  <cp:revision>131</cp:revision>
  <dcterms:created xsi:type="dcterms:W3CDTF">2019-02-25T14:54:00Z</dcterms:created>
  <dcterms:modified xsi:type="dcterms:W3CDTF">2022-06-14T00:17:00Z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