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96A4" w14:textId="77777777"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815846">
        <w:t>nterdisciplinar 2022</w:t>
      </w:r>
    </w:p>
    <w:p w14:paraId="6884ECEA" w14:textId="77777777" w:rsidR="006E5425" w:rsidRPr="002C5A42" w:rsidRDefault="00DC42DA">
      <w:pPr>
        <w:pStyle w:val="Ttulo"/>
      </w:pPr>
      <w:r>
        <w:t xml:space="preserve">DECLARAÇÃO DE </w:t>
      </w:r>
      <w:r w:rsidR="00E52D6C">
        <w:t>Escopo dE</w:t>
      </w:r>
      <w:r w:rsidR="00E96407" w:rsidRPr="002C5A42">
        <w:t xml:space="preserve"> projeto</w:t>
      </w:r>
      <w:r w:rsidR="000A2436">
        <w:t xml:space="preserve"> </w:t>
      </w:r>
    </w:p>
    <w:sdt>
      <w:sdtPr>
        <w:id w:val="216403978"/>
        <w:placeholder>
          <w:docPart w:val="E914DB9B81AE47DDB5A0D55CB0F3A877"/>
        </w:placeholder>
        <w:date w:fullDate="2022-03-03T00:00:00Z">
          <w:dateFormat w:val="dd/MM/yyyy"/>
          <w:lid w:val="pt-BR"/>
          <w:storeMappedDataAs w:val="dateTime"/>
          <w:calendar w:val="gregorian"/>
        </w:date>
      </w:sdtPr>
      <w:sdtEndPr/>
      <w:sdtContent>
        <w:p w14:paraId="4E81B6F5" w14:textId="77777777" w:rsidR="006E5425" w:rsidRPr="002C5A42" w:rsidRDefault="00815846">
          <w:pPr>
            <w:pStyle w:val="Subttulo"/>
          </w:pPr>
          <w:r>
            <w:t>03/03/2022</w:t>
          </w:r>
        </w:p>
      </w:sdtContent>
    </w:sdt>
    <w:p w14:paraId="6154A8B2" w14:textId="4C08137C" w:rsidR="006E5425" w:rsidRPr="002C5A42" w:rsidRDefault="00D05D34">
      <w:pPr>
        <w:pStyle w:val="Ttulo1"/>
      </w:pPr>
      <w:r>
        <w:t>Find Collectors</w:t>
      </w:r>
    </w:p>
    <w:p w14:paraId="07D8B0C0" w14:textId="6CE06146" w:rsidR="005072D0" w:rsidRDefault="006A7E89" w:rsidP="005072D0">
      <w:pPr>
        <w:pStyle w:val="Ttulo2"/>
      </w:pPr>
      <w:r>
        <w:t>Contextualização</w:t>
      </w:r>
      <w:r w:rsidR="008D087E">
        <w:t xml:space="preserve"> </w:t>
      </w:r>
    </w:p>
    <w:p w14:paraId="52906D6C" w14:textId="77777777" w:rsidR="00E37374" w:rsidRDefault="00E37374" w:rsidP="00E37374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Nos tempos de hoje em dia sofremos um problema global e em pouco tempo vai se tornar um grande problema para as cidades, que é o descarte de lixo o lixo descartado de forma incorreta gera problemas ambientais, poluição do meio ambiente e poluição visual. O problema do lixo é tão grande que um dos 17 objetivos da ONU, mas especificamente o objetivo 11 que se refere a cidades e sociedades sustentáveis envolve o problema do lixo.</w:t>
      </w:r>
    </w:p>
    <w:p w14:paraId="3A197300" w14:textId="77777777" w:rsidR="00755D10" w:rsidRDefault="00E37374" w:rsidP="00E37374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Uma das formas de controlar esse problema é através da reciclagem, onde o lixo é reaproveita</w:t>
      </w:r>
      <w:r w:rsidR="00755D10">
        <w:rPr>
          <w:sz w:val="22"/>
          <w:szCs w:val="22"/>
        </w:rPr>
        <w:t xml:space="preserve">do </w:t>
      </w:r>
      <w:r>
        <w:rPr>
          <w:sz w:val="22"/>
          <w:szCs w:val="22"/>
        </w:rPr>
        <w:t>e</w:t>
      </w:r>
      <w:r w:rsidR="00755D10">
        <w:rPr>
          <w:sz w:val="22"/>
          <w:szCs w:val="22"/>
        </w:rPr>
        <w:t xml:space="preserve"> utilizado para criação de novos produtos. </w:t>
      </w:r>
    </w:p>
    <w:p w14:paraId="7700A37A" w14:textId="4038C8AB" w:rsidR="00D05D34" w:rsidRDefault="00755D10" w:rsidP="00E37374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A proposta do nosso sistema é facilitar com que pessoas que possuem carrocinhas, pontos de coleta de lixo reciclável e catadores de lixo consigam ser localizados por outras pessoas que fazem a separação de lixos recicláveis e com esse relacionamento possibilitar gerar renda para os catadores e carrocinhas e facilitar o descarte de lixo reciclável criando uma rede de relacionamento benéfica para ambas as partes.</w:t>
      </w:r>
    </w:p>
    <w:p w14:paraId="0C0A47FA" w14:textId="39925C59" w:rsidR="004160AA" w:rsidRDefault="008D087E" w:rsidP="004160AA">
      <w:pPr>
        <w:pStyle w:val="Ttulo2"/>
      </w:pPr>
      <w:r>
        <w:t>Problematização</w:t>
      </w:r>
    </w:p>
    <w:p w14:paraId="73BF229F" w14:textId="2BFB13ED" w:rsidR="004160AA" w:rsidRDefault="00CF1EB8" w:rsidP="004160AA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mundo passou por um processo </w:t>
      </w:r>
      <w:r w:rsidR="0069732D">
        <w:rPr>
          <w:sz w:val="22"/>
          <w:szCs w:val="22"/>
        </w:rPr>
        <w:t>evolutivo</w:t>
      </w:r>
      <w:r>
        <w:rPr>
          <w:sz w:val="22"/>
          <w:szCs w:val="22"/>
        </w:rPr>
        <w:t xml:space="preserve"> muito grande nos últimos tempos, como consequência dessa evolução um dos principais problemas gerados foi a alta produção de lixo e o descarte em local inadequado do mesmo acarretando poluição visual, ambiental, problemas ambientas com a fauna e flora. </w:t>
      </w:r>
    </w:p>
    <w:p w14:paraId="2DC8681B" w14:textId="3E12BF8D" w:rsidR="0069732D" w:rsidRDefault="0069732D" w:rsidP="0069732D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Uma das formas de diminuir a quantidade de lixo gerado é realizando a separação dos lixos recicláveis para que eles possam ser reutilizados na criação de novos produtos e com essa prática diminuir a quantidade de lixo que é descartado incorretamente.</w:t>
      </w:r>
    </w:p>
    <w:p w14:paraId="704B6A46" w14:textId="26CE36F1" w:rsidR="0069732D" w:rsidRPr="00A37007" w:rsidRDefault="0069732D" w:rsidP="0069732D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A reciclagem é uma das possíveis soluções que pode ser aplicada para o problema do lixo, porém poucas pessoas costuma</w:t>
      </w:r>
      <w:r w:rsidR="00A37007">
        <w:rPr>
          <w:sz w:val="22"/>
          <w:szCs w:val="22"/>
        </w:rPr>
        <w:t>m</w:t>
      </w:r>
      <w:r>
        <w:rPr>
          <w:sz w:val="22"/>
          <w:szCs w:val="22"/>
        </w:rPr>
        <w:t xml:space="preserve"> realizar a prática de separação do lixo e </w:t>
      </w:r>
      <w:r w:rsidR="00A37007">
        <w:rPr>
          <w:sz w:val="22"/>
          <w:szCs w:val="22"/>
        </w:rPr>
        <w:t>outras pessoas não sabem como e quais são os tipos de lixo recicláveis e onde podem descartar o lixo de forma adequada, trazendo sustentabilidade ao meio ambiente e renda para os catadores de recicláveis.</w:t>
      </w:r>
    </w:p>
    <w:p w14:paraId="273704A6" w14:textId="010F1487" w:rsidR="00087D1D" w:rsidRDefault="006A7E89" w:rsidP="00F1777A">
      <w:pPr>
        <w:pStyle w:val="Ttulo2"/>
      </w:pPr>
      <w:r>
        <w:lastRenderedPageBreak/>
        <w:t>Objetivo</w:t>
      </w:r>
      <w:r w:rsidR="002F5967">
        <w:t>(s)</w:t>
      </w:r>
      <w:r w:rsidR="00F87689">
        <w:t xml:space="preserve"> Geral e Específicos</w:t>
      </w:r>
    </w:p>
    <w:p w14:paraId="70564196" w14:textId="77777777" w:rsidR="00654FB5" w:rsidRDefault="00654FB5" w:rsidP="00654FB5">
      <w:pPr>
        <w:spacing w:line="360" w:lineRule="auto"/>
        <w:ind w:firstLine="369"/>
        <w:jc w:val="both"/>
        <w:rPr>
          <w:sz w:val="22"/>
          <w:szCs w:val="22"/>
        </w:rPr>
      </w:pPr>
      <w:r w:rsidRPr="00654FB5">
        <w:rPr>
          <w:sz w:val="22"/>
          <w:szCs w:val="22"/>
        </w:rPr>
        <w:t>O objetivo geral de negócio é oferecer um sistema que seja capaz de criar uma rede de relacionamento entre catadores de recicláveis com pessoas que realizam o processo de coleta seletiva</w:t>
      </w:r>
      <w:r>
        <w:rPr>
          <w:sz w:val="22"/>
          <w:szCs w:val="22"/>
        </w:rPr>
        <w:t>, possibilitando que os catadores sejam localizados de maneira mais simples</w:t>
      </w:r>
      <w:r w:rsidRPr="00654FB5">
        <w:rPr>
          <w:sz w:val="22"/>
          <w:szCs w:val="22"/>
        </w:rPr>
        <w:t>.</w:t>
      </w:r>
    </w:p>
    <w:p w14:paraId="7EBE0BE1" w14:textId="0AD017FE" w:rsidR="00BB6C2B" w:rsidRDefault="00BB6C2B" w:rsidP="00654FB5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Os objetivos específicos de negócio são:</w:t>
      </w:r>
    </w:p>
    <w:p w14:paraId="3A9326D5" w14:textId="41E002E4" w:rsidR="00654FB5" w:rsidRDefault="00BB6C2B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Gerar renda para os catadores através da facilitação de serem localizados pelo sistema;</w:t>
      </w:r>
    </w:p>
    <w:p w14:paraId="49DBB4ED" w14:textId="35DDEE2B" w:rsidR="00BB6C2B" w:rsidRDefault="00BB6C2B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Diminuir a quantidade de lixo descartado e lixo descartado em local inadequado;</w:t>
      </w:r>
    </w:p>
    <w:p w14:paraId="7CA81C0E" w14:textId="7EA1F246" w:rsidR="00BB6C2B" w:rsidRDefault="00BB6C2B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Criar uma relação benéfica entre catadores e recicladores;</w:t>
      </w:r>
    </w:p>
    <w:p w14:paraId="25D8684F" w14:textId="36EFE802" w:rsidR="00A1038E" w:rsidRDefault="00A1038E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Conseguir parcerias com empresas verdes para monetizar o sistema e divulgar as empresas;</w:t>
      </w:r>
    </w:p>
    <w:p w14:paraId="2EAC59E3" w14:textId="06B36A48" w:rsidR="00BB6C2B" w:rsidRDefault="00BB6C2B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Gerar bônus e classificação para catadores e recicladores para que possam trocar o bônus em</w:t>
      </w:r>
      <w:r w:rsidR="00A1038E">
        <w:rPr>
          <w:sz w:val="22"/>
          <w:szCs w:val="22"/>
        </w:rPr>
        <w:t xml:space="preserve"> produtos de</w:t>
      </w:r>
      <w:r>
        <w:rPr>
          <w:sz w:val="22"/>
          <w:szCs w:val="22"/>
        </w:rPr>
        <w:t xml:space="preserve"> empresa</w:t>
      </w:r>
      <w:r w:rsidR="00A1038E">
        <w:rPr>
          <w:sz w:val="22"/>
          <w:szCs w:val="22"/>
        </w:rPr>
        <w:t>s</w:t>
      </w:r>
      <w:r>
        <w:rPr>
          <w:sz w:val="22"/>
          <w:szCs w:val="22"/>
        </w:rPr>
        <w:t xml:space="preserve"> parceira</w:t>
      </w:r>
      <w:r w:rsidR="00A1038E">
        <w:rPr>
          <w:sz w:val="22"/>
          <w:szCs w:val="22"/>
        </w:rPr>
        <w:t>s ou outros locais</w:t>
      </w:r>
      <w:r>
        <w:rPr>
          <w:sz w:val="22"/>
          <w:szCs w:val="22"/>
        </w:rPr>
        <w:t>;</w:t>
      </w:r>
    </w:p>
    <w:p w14:paraId="1E06BD57" w14:textId="4CB61867" w:rsidR="00BB6C2B" w:rsidRDefault="00BB6C2B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1038E">
        <w:rPr>
          <w:sz w:val="22"/>
          <w:szCs w:val="22"/>
        </w:rPr>
        <w:t>Possibilitar que catadores sejam apadrinhados por recicladores caso o catador não tenha acesso a um smartphone;</w:t>
      </w:r>
    </w:p>
    <w:p w14:paraId="2F6BD260" w14:textId="2D1B38DD" w:rsidR="00A1038E" w:rsidRDefault="00A61138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Melhorar a sustentabilidade do planeta e ajudar a atingir os objetivos da ONU;</w:t>
      </w:r>
    </w:p>
    <w:p w14:paraId="08614B42" w14:textId="39DBDE5B" w:rsidR="00A61138" w:rsidRPr="00BB6C2B" w:rsidRDefault="00A61138" w:rsidP="00BB6C2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Informar e explicar os tipos de lixos recicláveis que existem para quem não tem conhecimento;</w:t>
      </w:r>
    </w:p>
    <w:p w14:paraId="70D1C96D" w14:textId="5E5913D8" w:rsidR="00087D1D" w:rsidRDefault="0015297D" w:rsidP="0057492A">
      <w:pPr>
        <w:pStyle w:val="Ttulo2"/>
      </w:pPr>
      <w:r w:rsidRPr="0015297D">
        <w:t>Justificativa</w:t>
      </w:r>
    </w:p>
    <w:p w14:paraId="58BE8702" w14:textId="77777777" w:rsidR="00DF5C78" w:rsidRDefault="00DF5C78" w:rsidP="00DF5C78">
      <w:pPr>
        <w:spacing w:line="360" w:lineRule="auto"/>
        <w:ind w:firstLine="369"/>
        <w:jc w:val="both"/>
        <w:rPr>
          <w:sz w:val="22"/>
          <w:szCs w:val="22"/>
        </w:rPr>
      </w:pPr>
      <w:r w:rsidRPr="00DF5C78">
        <w:rPr>
          <w:sz w:val="22"/>
          <w:szCs w:val="22"/>
        </w:rPr>
        <w:t xml:space="preserve">A justificativa de realização do projeto é promover </w:t>
      </w:r>
      <w:r>
        <w:rPr>
          <w:sz w:val="22"/>
          <w:szCs w:val="22"/>
        </w:rPr>
        <w:t>a sustentabilidade ao meio ambiente, criando uma rede de contatos entre os catadores de recicláveis e os recicladores.</w:t>
      </w:r>
    </w:p>
    <w:p w14:paraId="0D519D16" w14:textId="77777777" w:rsidR="007E0399" w:rsidRDefault="00DF5C78" w:rsidP="00DF5C78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Através dessa rede também será possível facilitar a localização de catadores e também gerar renda para os mesmos aumentando a quantidade de lixo reciclável que o catador irá coletar e vender para os pontos de coleta.</w:t>
      </w:r>
    </w:p>
    <w:p w14:paraId="1A5B1FFC" w14:textId="51D492EE" w:rsidR="00A61138" w:rsidRPr="00DF5C78" w:rsidRDefault="007E0399" w:rsidP="00DF5C78">
      <w:pPr>
        <w:spacing w:line="360" w:lineRule="auto"/>
        <w:ind w:firstLine="369"/>
        <w:jc w:val="both"/>
        <w:rPr>
          <w:sz w:val="22"/>
          <w:szCs w:val="22"/>
        </w:rPr>
      </w:pPr>
      <w:r>
        <w:rPr>
          <w:sz w:val="22"/>
          <w:szCs w:val="22"/>
        </w:rPr>
        <w:t>Também ocorrerá um incentivo para os catadores e recicladores gerando bônus através de empresas verdes parceiras, promovendo assim a reciclagem entre a sociedade.</w:t>
      </w:r>
      <w:r w:rsidR="00DF5C78">
        <w:rPr>
          <w:sz w:val="22"/>
          <w:szCs w:val="22"/>
        </w:rPr>
        <w:t xml:space="preserve"> </w:t>
      </w:r>
    </w:p>
    <w:p w14:paraId="3D28753C" w14:textId="34E6CA35" w:rsidR="002107AE" w:rsidRPr="00A61138" w:rsidRDefault="006A7E89" w:rsidP="002107AE">
      <w:pPr>
        <w:pStyle w:val="Ttulo2"/>
        <w:rPr>
          <w:iCs/>
        </w:rPr>
      </w:pPr>
      <w:r w:rsidRPr="00A61138">
        <w:rPr>
          <w:iCs/>
        </w:rPr>
        <w:t>Stak</w:t>
      </w:r>
      <w:r w:rsidR="00515972" w:rsidRPr="00A61138">
        <w:rPr>
          <w:iCs/>
        </w:rPr>
        <w:t>e</w:t>
      </w:r>
      <w:r w:rsidRPr="00A61138">
        <w:rPr>
          <w:iCs/>
        </w:rPr>
        <w:t>holder</w:t>
      </w:r>
      <w:r w:rsidR="00A04870" w:rsidRPr="00A61138">
        <w:rPr>
          <w:iCs/>
        </w:rPr>
        <w:t>s</w:t>
      </w:r>
    </w:p>
    <w:p w14:paraId="558A96B3" w14:textId="771F8867" w:rsidR="00A61138" w:rsidRDefault="00A61138" w:rsidP="00261ABF">
      <w:pPr>
        <w:pStyle w:val="PargrafodaLista"/>
        <w:numPr>
          <w:ilvl w:val="0"/>
          <w:numId w:val="8"/>
        </w:numPr>
        <w:spacing w:line="360" w:lineRule="auto"/>
        <w:jc w:val="both"/>
        <w:rPr>
          <w:sz w:val="22"/>
          <w:szCs w:val="22"/>
        </w:rPr>
      </w:pPr>
      <w:r w:rsidRPr="00261ABF">
        <w:rPr>
          <w:sz w:val="22"/>
          <w:szCs w:val="22"/>
        </w:rPr>
        <w:t>Catadores de recicláveis</w:t>
      </w:r>
      <w:r w:rsidR="00261ABF">
        <w:rPr>
          <w:sz w:val="22"/>
          <w:szCs w:val="22"/>
        </w:rPr>
        <w:t>, pessoas</w:t>
      </w:r>
      <w:r w:rsidRPr="00261ABF">
        <w:rPr>
          <w:sz w:val="22"/>
          <w:szCs w:val="22"/>
        </w:rPr>
        <w:t xml:space="preserve"> que irão realizar a coleta de lixo de reciclável;</w:t>
      </w:r>
    </w:p>
    <w:p w14:paraId="775FCA9C" w14:textId="34444A20" w:rsidR="00261ABF" w:rsidRDefault="00261ABF" w:rsidP="00261ABF">
      <w:pPr>
        <w:pStyle w:val="PargrafodaLista"/>
        <w:numPr>
          <w:ilvl w:val="0"/>
          <w:numId w:val="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Recicladores, pessoas interessadas em reciclar seu lixo e agendar uma coleta de lixo</w:t>
      </w:r>
      <w:r w:rsidR="00DA3E30">
        <w:rPr>
          <w:sz w:val="22"/>
          <w:szCs w:val="22"/>
        </w:rPr>
        <w:t xml:space="preserve"> e eventualmente cadastrar um novo catador que não tem condições para se cadastrarem no sistema por si só</w:t>
      </w:r>
      <w:r>
        <w:rPr>
          <w:sz w:val="22"/>
          <w:szCs w:val="22"/>
        </w:rPr>
        <w:t>;</w:t>
      </w:r>
    </w:p>
    <w:p w14:paraId="39C9EBF4" w14:textId="64B3B0EC" w:rsidR="00DA3E30" w:rsidRPr="00DA3E30" w:rsidRDefault="00261ABF" w:rsidP="00DA3E30">
      <w:pPr>
        <w:pStyle w:val="PargrafodaLista"/>
        <w:numPr>
          <w:ilvl w:val="0"/>
          <w:numId w:val="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Empresas parceiras, empresas verdes que auxiliarão na monetização do sistema através de anúncios e fornecendo bônus </w:t>
      </w:r>
      <w:r w:rsidR="00DA3E30">
        <w:rPr>
          <w:sz w:val="22"/>
          <w:szCs w:val="22"/>
        </w:rPr>
        <w:t>para catadores e recicladores;</w:t>
      </w:r>
      <w:r w:rsidRPr="00DA3E30">
        <w:rPr>
          <w:sz w:val="22"/>
          <w:szCs w:val="22"/>
        </w:rPr>
        <w:t xml:space="preserve"> </w:t>
      </w:r>
    </w:p>
    <w:p w14:paraId="60427E71" w14:textId="7589DB80" w:rsidR="002107AE" w:rsidRDefault="00E96407" w:rsidP="00D14199">
      <w:pPr>
        <w:pStyle w:val="Ttulo2"/>
      </w:pPr>
      <w:r w:rsidRPr="00D14199">
        <w:t xml:space="preserve">Escopo do </w:t>
      </w:r>
      <w:r w:rsidR="006A7E89" w:rsidRPr="00D14199">
        <w:t>Produto</w:t>
      </w:r>
      <w:r w:rsidR="009746C4" w:rsidRPr="00D14199">
        <w:t xml:space="preserve"> </w:t>
      </w:r>
    </w:p>
    <w:p w14:paraId="61AAF2C4" w14:textId="77777777" w:rsidR="00414425" w:rsidRPr="00F872B4" w:rsidRDefault="00414425" w:rsidP="00F872B4">
      <w:pPr>
        <w:spacing w:line="360" w:lineRule="auto"/>
        <w:ind w:firstLine="369"/>
        <w:jc w:val="both"/>
        <w:rPr>
          <w:sz w:val="22"/>
          <w:szCs w:val="22"/>
        </w:rPr>
      </w:pPr>
      <w:r w:rsidRPr="00F872B4">
        <w:rPr>
          <w:sz w:val="22"/>
          <w:szCs w:val="22"/>
        </w:rPr>
        <w:t>MÓDULO ACESSO</w:t>
      </w:r>
    </w:p>
    <w:p w14:paraId="76303878" w14:textId="5E908240" w:rsidR="00414425" w:rsidRDefault="00414425" w:rsidP="00F872B4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2"/>
          <w:szCs w:val="22"/>
        </w:rPr>
      </w:pPr>
      <w:r w:rsidRPr="00F872B4">
        <w:rPr>
          <w:sz w:val="22"/>
          <w:szCs w:val="22"/>
        </w:rPr>
        <w:t xml:space="preserve">Cadastrar-se </w:t>
      </w:r>
    </w:p>
    <w:p w14:paraId="68E1C2FD" w14:textId="5AADDEC3" w:rsidR="00F872B4" w:rsidRDefault="00F872B4" w:rsidP="00F872B4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Login</w:t>
      </w:r>
    </w:p>
    <w:p w14:paraId="5B47C9C3" w14:textId="65BF9E19" w:rsidR="00F872B4" w:rsidRDefault="00F872B4" w:rsidP="00F872B4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Recuperar senha</w:t>
      </w:r>
    </w:p>
    <w:p w14:paraId="03210239" w14:textId="2DF27337" w:rsidR="00F872B4" w:rsidRDefault="00F872B4" w:rsidP="00F872B4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Alterar senha</w:t>
      </w:r>
    </w:p>
    <w:p w14:paraId="493ACFD5" w14:textId="610D464D" w:rsidR="00F872B4" w:rsidRDefault="00F872B4" w:rsidP="00F872B4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Editar perfil</w:t>
      </w:r>
    </w:p>
    <w:p w14:paraId="4CE5107E" w14:textId="77777777" w:rsidR="00414425" w:rsidRPr="00F872B4" w:rsidRDefault="00414425" w:rsidP="00F872B4">
      <w:pPr>
        <w:spacing w:line="360" w:lineRule="auto"/>
        <w:ind w:firstLine="369"/>
        <w:jc w:val="both"/>
        <w:rPr>
          <w:sz w:val="22"/>
          <w:szCs w:val="22"/>
        </w:rPr>
      </w:pPr>
      <w:r w:rsidRPr="00F872B4">
        <w:rPr>
          <w:sz w:val="22"/>
          <w:szCs w:val="22"/>
        </w:rPr>
        <w:t>MÓDULO CATADORES</w:t>
      </w:r>
    </w:p>
    <w:p w14:paraId="0AB6A252" w14:textId="65BAAAB1" w:rsidR="00414425" w:rsidRDefault="00414425" w:rsidP="00F872B4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2"/>
          <w:szCs w:val="22"/>
        </w:rPr>
      </w:pPr>
      <w:r w:rsidRPr="00F872B4">
        <w:rPr>
          <w:sz w:val="22"/>
          <w:szCs w:val="22"/>
        </w:rPr>
        <w:t xml:space="preserve">Cadastrar catadores </w:t>
      </w:r>
    </w:p>
    <w:p w14:paraId="45334069" w14:textId="51405ED1" w:rsidR="00F872B4" w:rsidRDefault="00F872B4" w:rsidP="00F872B4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Cadastrar locais de coleta</w:t>
      </w:r>
    </w:p>
    <w:p w14:paraId="44B56904" w14:textId="7B2415C8" w:rsidR="00414425" w:rsidRDefault="00F872B4" w:rsidP="00F872B4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Visualizar coletas</w:t>
      </w:r>
    </w:p>
    <w:p w14:paraId="24075DAE" w14:textId="43BCD531" w:rsidR="00414425" w:rsidRPr="00F872B4" w:rsidRDefault="00F872B4" w:rsidP="00F872B4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Apresentar catadores</w:t>
      </w:r>
    </w:p>
    <w:p w14:paraId="49A1B227" w14:textId="77777777" w:rsidR="00414425" w:rsidRPr="00F872B4" w:rsidRDefault="00414425" w:rsidP="00F872B4">
      <w:pPr>
        <w:spacing w:line="360" w:lineRule="auto"/>
        <w:ind w:firstLine="369"/>
        <w:jc w:val="both"/>
        <w:rPr>
          <w:sz w:val="22"/>
          <w:szCs w:val="22"/>
        </w:rPr>
      </w:pPr>
      <w:r w:rsidRPr="00F872B4">
        <w:rPr>
          <w:sz w:val="22"/>
          <w:szCs w:val="22"/>
        </w:rPr>
        <w:t xml:space="preserve">MÓDULO RECICLADORES </w:t>
      </w:r>
    </w:p>
    <w:p w14:paraId="5B3C691E" w14:textId="17206181" w:rsidR="00414425" w:rsidRDefault="00414425" w:rsidP="00F872B4">
      <w:pPr>
        <w:pStyle w:val="PargrafodaLista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 w:rsidRPr="00F872B4">
        <w:rPr>
          <w:sz w:val="22"/>
          <w:szCs w:val="22"/>
        </w:rPr>
        <w:t>Localizar catadores</w:t>
      </w:r>
    </w:p>
    <w:p w14:paraId="50495E97" w14:textId="0CC77570" w:rsidR="00F872B4" w:rsidRDefault="00F872B4" w:rsidP="00F872B4">
      <w:pPr>
        <w:pStyle w:val="PargrafodaLista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Agendar coleta</w:t>
      </w:r>
    </w:p>
    <w:p w14:paraId="2C634449" w14:textId="0C0ECEE1" w:rsidR="00F872B4" w:rsidRPr="00F872B4" w:rsidRDefault="00F872B4" w:rsidP="00F872B4">
      <w:pPr>
        <w:pStyle w:val="PargrafodaLista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Apadrinhar catadores</w:t>
      </w:r>
    </w:p>
    <w:p w14:paraId="11DC851C" w14:textId="3B9AA66F" w:rsidR="002107AE" w:rsidRDefault="006A7E89" w:rsidP="002107AE">
      <w:pPr>
        <w:pStyle w:val="Ttulo2"/>
      </w:pPr>
      <w:r>
        <w:t>Entregas</w:t>
      </w:r>
    </w:p>
    <w:p w14:paraId="4ED32117" w14:textId="7F173C7F" w:rsidR="002179EE" w:rsidRDefault="002179EE" w:rsidP="002179EE">
      <w:pPr>
        <w:spacing w:line="360" w:lineRule="auto"/>
        <w:ind w:firstLine="369"/>
        <w:jc w:val="both"/>
        <w:rPr>
          <w:sz w:val="22"/>
          <w:szCs w:val="22"/>
        </w:rPr>
      </w:pPr>
      <w:r w:rsidRPr="002179EE">
        <w:rPr>
          <w:sz w:val="22"/>
          <w:szCs w:val="22"/>
        </w:rPr>
        <w:t>Serão entregues</w:t>
      </w:r>
      <w:r>
        <w:rPr>
          <w:sz w:val="22"/>
          <w:szCs w:val="22"/>
        </w:rPr>
        <w:t xml:space="preserve"> os seguintes artefatos</w:t>
      </w:r>
      <w:r w:rsidRPr="002179EE">
        <w:rPr>
          <w:sz w:val="22"/>
          <w:szCs w:val="22"/>
        </w:rPr>
        <w:t xml:space="preserve">: </w:t>
      </w:r>
    </w:p>
    <w:p w14:paraId="30421CA2" w14:textId="5FE5267E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Documentação técnica do projeto;</w:t>
      </w:r>
    </w:p>
    <w:p w14:paraId="7502A09D" w14:textId="053FF050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Declaração de escopo do projeto;</w:t>
      </w:r>
    </w:p>
    <w:p w14:paraId="00F2E8DC" w14:textId="5F33326C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Modelo entidade relacionamento;</w:t>
      </w:r>
    </w:p>
    <w:p w14:paraId="4A223998" w14:textId="6D196310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Requisitos funcionais;</w:t>
      </w:r>
    </w:p>
    <w:p w14:paraId="01FA4FD5" w14:textId="772C2B86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Requisitos não funcionais;</w:t>
      </w:r>
    </w:p>
    <w:p w14:paraId="748E98E8" w14:textId="13144B03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Histórias de usuários;</w:t>
      </w:r>
    </w:p>
    <w:p w14:paraId="0C8E62CC" w14:textId="0F679565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Documentação da API;</w:t>
      </w:r>
    </w:p>
    <w:p w14:paraId="399D3D13" w14:textId="738CAC96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Modelagem de funções do sistema;</w:t>
      </w:r>
    </w:p>
    <w:p w14:paraId="76C5E4B5" w14:textId="420D1008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Manuais de utilização;</w:t>
      </w:r>
    </w:p>
    <w:p w14:paraId="0A2CC8F8" w14:textId="027DBC7E" w:rsid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Documentação dos relatórios de desenvolvimento das funções;</w:t>
      </w:r>
    </w:p>
    <w:p w14:paraId="4C24F8A4" w14:textId="2E6B5AE4" w:rsidR="002179EE" w:rsidRPr="002179EE" w:rsidRDefault="002179EE" w:rsidP="002179EE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Repositório do </w:t>
      </w:r>
      <w:proofErr w:type="spellStart"/>
      <w:r>
        <w:rPr>
          <w:sz w:val="22"/>
          <w:szCs w:val="22"/>
        </w:rPr>
        <w:t>Git</w:t>
      </w:r>
      <w:proofErr w:type="spellEnd"/>
      <w:r>
        <w:rPr>
          <w:sz w:val="22"/>
          <w:szCs w:val="22"/>
        </w:rPr>
        <w:t xml:space="preserve"> contendo o código fonte e o arquivo executável do sistema;</w:t>
      </w:r>
    </w:p>
    <w:p w14:paraId="22B88807" w14:textId="77777777" w:rsidR="002179EE" w:rsidRPr="002179EE" w:rsidRDefault="002179EE" w:rsidP="002179EE"/>
    <w:p w14:paraId="70CEBA72" w14:textId="6EC6B00A" w:rsidR="002D2D41" w:rsidRDefault="006A7E89" w:rsidP="00042721">
      <w:pPr>
        <w:pStyle w:val="Ttulo2"/>
      </w:pPr>
      <w:r>
        <w:t>Restrições</w:t>
      </w:r>
      <w:r w:rsidR="002D2D41">
        <w:t xml:space="preserve"> </w:t>
      </w:r>
    </w:p>
    <w:p w14:paraId="35BA6D11" w14:textId="367E5F29" w:rsidR="00042721" w:rsidRDefault="00042721" w:rsidP="00042721">
      <w:pPr>
        <w:spacing w:line="360" w:lineRule="auto"/>
        <w:ind w:firstLine="369"/>
        <w:jc w:val="both"/>
        <w:rPr>
          <w:sz w:val="22"/>
          <w:szCs w:val="22"/>
        </w:rPr>
      </w:pPr>
      <w:r w:rsidRPr="00042721">
        <w:rPr>
          <w:sz w:val="22"/>
          <w:szCs w:val="22"/>
        </w:rPr>
        <w:t>Restrições referentes a tecnologia:</w:t>
      </w:r>
    </w:p>
    <w:p w14:paraId="29B4337C" w14:textId="77777777" w:rsidR="00814131" w:rsidRDefault="00814131" w:rsidP="00814131">
      <w:pPr>
        <w:pStyle w:val="PargrafodaLista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da aplicação: Java com framework Spring Boot, </w:t>
      </w:r>
      <w:proofErr w:type="spellStart"/>
      <w:r>
        <w:rPr>
          <w:sz w:val="22"/>
          <w:szCs w:val="22"/>
        </w:rPr>
        <w:t>Template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Enginee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Thymeleaf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Maven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Dependencies</w:t>
      </w:r>
      <w:proofErr w:type="spellEnd"/>
      <w:r>
        <w:rPr>
          <w:sz w:val="22"/>
          <w:szCs w:val="22"/>
        </w:rPr>
        <w:t>;</w:t>
      </w:r>
    </w:p>
    <w:p w14:paraId="546B957A" w14:textId="77777777" w:rsidR="00814131" w:rsidRDefault="00814131" w:rsidP="00814131">
      <w:pPr>
        <w:pStyle w:val="PargrafodaLista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da aplicação: HTML, CSS e JS, framework </w:t>
      </w:r>
      <w:proofErr w:type="spellStart"/>
      <w:r>
        <w:rPr>
          <w:sz w:val="22"/>
          <w:szCs w:val="22"/>
        </w:rPr>
        <w:t>Bootstrap</w:t>
      </w:r>
      <w:proofErr w:type="spellEnd"/>
      <w:r>
        <w:rPr>
          <w:sz w:val="22"/>
          <w:szCs w:val="22"/>
        </w:rPr>
        <w:t>;</w:t>
      </w:r>
    </w:p>
    <w:p w14:paraId="2A581C37" w14:textId="77777777" w:rsidR="00EA6077" w:rsidRDefault="00EA6077" w:rsidP="00814131">
      <w:pPr>
        <w:pStyle w:val="PargrafodaLista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Banco de dados da aplicação: PostgreSQL;</w:t>
      </w:r>
    </w:p>
    <w:p w14:paraId="158AABD3" w14:textId="37BAF649" w:rsidR="00EA6077" w:rsidRDefault="00EA6077" w:rsidP="00EA6077">
      <w:p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Restrições referentes a implantação:</w:t>
      </w:r>
    </w:p>
    <w:p w14:paraId="0CC09745" w14:textId="3451FED5" w:rsidR="00814131" w:rsidRDefault="00EA6077" w:rsidP="00EA6077">
      <w:pPr>
        <w:pStyle w:val="PargrafodaLista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Docker e </w:t>
      </w:r>
      <w:proofErr w:type="spellStart"/>
      <w:r>
        <w:rPr>
          <w:sz w:val="22"/>
          <w:szCs w:val="22"/>
        </w:rPr>
        <w:t>Hiroku</w:t>
      </w:r>
      <w:proofErr w:type="spellEnd"/>
      <w:r>
        <w:rPr>
          <w:sz w:val="22"/>
          <w:szCs w:val="22"/>
        </w:rPr>
        <w:t xml:space="preserve"> para fazer o </w:t>
      </w:r>
      <w:proofErr w:type="spellStart"/>
      <w:r>
        <w:rPr>
          <w:sz w:val="22"/>
          <w:szCs w:val="22"/>
        </w:rPr>
        <w:t>deploy</w:t>
      </w:r>
      <w:proofErr w:type="spellEnd"/>
      <w:r>
        <w:rPr>
          <w:sz w:val="22"/>
          <w:szCs w:val="22"/>
        </w:rPr>
        <w:t xml:space="preserve"> do sistema;</w:t>
      </w:r>
    </w:p>
    <w:p w14:paraId="48A9FDE1" w14:textId="5846BA70" w:rsidR="00EA6077" w:rsidRDefault="00EA6077" w:rsidP="00EA6077">
      <w:p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Restrições do produto:</w:t>
      </w:r>
    </w:p>
    <w:p w14:paraId="29EAE141" w14:textId="38FEC396" w:rsidR="0036155C" w:rsidRPr="00DB232A" w:rsidRDefault="00EA6077" w:rsidP="00EA6077">
      <w:pPr>
        <w:pStyle w:val="PargrafodaLista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 w:rsidRPr="00DB232A">
        <w:rPr>
          <w:sz w:val="22"/>
          <w:szCs w:val="22"/>
        </w:rPr>
        <w:t>Deve haver persistência de dados;</w:t>
      </w:r>
    </w:p>
    <w:p w14:paraId="45D3A119" w14:textId="395602BB" w:rsidR="00922F2A" w:rsidRDefault="00922F2A" w:rsidP="00D14199">
      <w:pPr>
        <w:pStyle w:val="Ttulo2"/>
      </w:pPr>
      <w:r w:rsidRPr="00D14199">
        <w:t>Dependências</w:t>
      </w:r>
    </w:p>
    <w:p w14:paraId="16742676" w14:textId="6E9A424F" w:rsidR="00A65234" w:rsidRDefault="00A65234" w:rsidP="00A65234">
      <w:pPr>
        <w:pStyle w:val="Pargrafoda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65234">
        <w:rPr>
          <w:sz w:val="22"/>
          <w:szCs w:val="22"/>
        </w:rPr>
        <w:t>API do Google Maps para integração com o mapa;</w:t>
      </w:r>
    </w:p>
    <w:p w14:paraId="2EEEC836" w14:textId="59781048" w:rsidR="00A65234" w:rsidRPr="00A65234" w:rsidRDefault="00A65234" w:rsidP="00A65234">
      <w:pPr>
        <w:pStyle w:val="Pargrafoda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API do WhatsApp para envio de mensagens sobre as coletas;</w:t>
      </w:r>
    </w:p>
    <w:p w14:paraId="16B6D172" w14:textId="7B34E5C4" w:rsidR="005A54AF" w:rsidRDefault="004944A7" w:rsidP="00D14199">
      <w:pPr>
        <w:pStyle w:val="Ttulo2"/>
      </w:pPr>
      <w:r w:rsidRPr="00D14199">
        <w:t xml:space="preserve">Não </w:t>
      </w:r>
      <w:r w:rsidR="00E96407" w:rsidRPr="00D14199">
        <w:t>escopo</w:t>
      </w:r>
      <w:r w:rsidR="002107AE" w:rsidRPr="00D14199">
        <w:t xml:space="preserve"> </w:t>
      </w:r>
    </w:p>
    <w:p w14:paraId="565794CB" w14:textId="2D4FADEA" w:rsidR="00B05C45" w:rsidRDefault="00B05C45" w:rsidP="00B05C45">
      <w:pPr>
        <w:spacing w:line="360" w:lineRule="auto"/>
        <w:ind w:firstLine="369"/>
        <w:jc w:val="both"/>
        <w:rPr>
          <w:sz w:val="22"/>
          <w:szCs w:val="22"/>
        </w:rPr>
      </w:pPr>
      <w:r w:rsidRPr="00B05C45">
        <w:rPr>
          <w:sz w:val="22"/>
          <w:szCs w:val="22"/>
        </w:rPr>
        <w:t>O projeto não irá englobar:</w:t>
      </w:r>
    </w:p>
    <w:p w14:paraId="64CFB622" w14:textId="490B3614" w:rsidR="00B05C45" w:rsidRDefault="00B05C45" w:rsidP="00B05C45">
      <w:pPr>
        <w:pStyle w:val="Pargrafoda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Integração com prefeituras para localização de coletas municipais;</w:t>
      </w:r>
    </w:p>
    <w:p w14:paraId="02EAFE02" w14:textId="1F71978D" w:rsidR="00B05C45" w:rsidRDefault="00B05C45" w:rsidP="00B05C45">
      <w:pPr>
        <w:pStyle w:val="Pargrafoda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Localização de catadores </w:t>
      </w:r>
      <w:r w:rsidR="00DB232A">
        <w:rPr>
          <w:sz w:val="22"/>
          <w:szCs w:val="22"/>
        </w:rPr>
        <w:t>em tempo real;</w:t>
      </w:r>
    </w:p>
    <w:p w14:paraId="63CFC0A1" w14:textId="33A3CF2E" w:rsidR="009B132C" w:rsidRPr="00B05C45" w:rsidRDefault="009B132C" w:rsidP="00B05C45">
      <w:pPr>
        <w:pStyle w:val="Pargrafoda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Desenvolvimento de app mobile;</w:t>
      </w:r>
    </w:p>
    <w:p w14:paraId="62116E7B" w14:textId="77777777" w:rsidR="00B05C45" w:rsidRPr="00B05C45" w:rsidRDefault="00B05C45" w:rsidP="00B05C45"/>
    <w:p w14:paraId="62096D6A" w14:textId="6CF10716" w:rsidR="00131A6D" w:rsidRDefault="00596364" w:rsidP="000A24D2">
      <w:pPr>
        <w:pStyle w:val="Ttulo2"/>
      </w:pPr>
      <w:r>
        <w:t>Considerações Finais</w:t>
      </w:r>
    </w:p>
    <w:p w14:paraId="20B381EE" w14:textId="2B9EE44C" w:rsidR="000A24D2" w:rsidRPr="000A24D2" w:rsidRDefault="000A24D2" w:rsidP="000A24D2">
      <w:pPr>
        <w:spacing w:line="360" w:lineRule="auto"/>
        <w:ind w:firstLine="369"/>
        <w:jc w:val="both"/>
        <w:rPr>
          <w:sz w:val="22"/>
          <w:szCs w:val="22"/>
        </w:rPr>
      </w:pPr>
      <w:r w:rsidRPr="000A24D2">
        <w:rPr>
          <w:sz w:val="22"/>
          <w:szCs w:val="22"/>
        </w:rPr>
        <w:t xml:space="preserve">Com esse </w:t>
      </w:r>
      <w:r>
        <w:rPr>
          <w:sz w:val="22"/>
          <w:szCs w:val="22"/>
        </w:rPr>
        <w:t>sistema esperamos alcançar uma melhor sustentabilidade para o meio ambiente e uma qualidade de vida melhor para os catadores de lixo e as pessoas fazem coleta seletiva de reciclagem.</w:t>
      </w:r>
    </w:p>
    <w:p w14:paraId="1EB7793D" w14:textId="77777777" w:rsidR="006E5425" w:rsidRPr="002C5A42" w:rsidRDefault="00E96407">
      <w:pPr>
        <w:pStyle w:val="Ttulo1"/>
      </w:pPr>
      <w:r w:rsidRPr="002C5A42">
        <w:t>Aprovação e autoridade para proceder</w:t>
      </w:r>
    </w:p>
    <w:p w14:paraId="7FB2EB0E" w14:textId="77777777"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 xml:space="preserve">Aprovamos o projeto como descrito acima e autorizamos </w:t>
      </w:r>
      <w:r w:rsidR="003C782F">
        <w:rPr>
          <w:sz w:val="24"/>
          <w:szCs w:val="24"/>
        </w:rPr>
        <w:t>o</w:t>
      </w:r>
      <w:r w:rsidRPr="00ED1517">
        <w:rPr>
          <w:sz w:val="24"/>
          <w:szCs w:val="24"/>
        </w:rPr>
        <w:t xml:space="preserve"> </w:t>
      </w:r>
      <w:r w:rsidR="003C782F">
        <w:rPr>
          <w:sz w:val="24"/>
          <w:szCs w:val="24"/>
        </w:rPr>
        <w:t xml:space="preserve">time </w:t>
      </w:r>
      <w:r w:rsidRPr="00ED1517">
        <w:rPr>
          <w:sz w:val="24"/>
          <w:szCs w:val="24"/>
        </w:rPr>
        <w:t>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3468"/>
        <w:gridCol w:w="3468"/>
        <w:gridCol w:w="2081"/>
      </w:tblGrid>
      <w:tr w:rsidR="006E5425" w:rsidRPr="00ED1517" w14:paraId="02988497" w14:textId="7777777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0DF06662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lastRenderedPageBreak/>
              <w:t>Nome</w:t>
            </w:r>
          </w:p>
        </w:tc>
        <w:tc>
          <w:tcPr>
            <w:tcW w:w="1923" w:type="pct"/>
          </w:tcPr>
          <w:p w14:paraId="5A947F76" w14:textId="77777777"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14:paraId="0DEAC51C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14:paraId="2298E927" w14:textId="77777777" w:rsidTr="002F5967">
        <w:tc>
          <w:tcPr>
            <w:tcW w:w="1923" w:type="pct"/>
          </w:tcPr>
          <w:p w14:paraId="302337EC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14:paraId="522532E0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14:paraId="781D998F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14:paraId="5F354DB7" w14:textId="77777777" w:rsidR="006E5425" w:rsidRPr="002C5A42" w:rsidRDefault="006E5425" w:rsidP="00514CA3"/>
    <w:sectPr w:rsidR="006E5425" w:rsidRPr="002C5A42" w:rsidSect="002C5A42">
      <w:headerReference w:type="default" r:id="rId9"/>
      <w:pgSz w:w="11907" w:h="16839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E3AE3" w14:textId="77777777" w:rsidR="0024717A" w:rsidRDefault="0024717A">
      <w:pPr>
        <w:spacing w:after="0" w:line="240" w:lineRule="auto"/>
      </w:pPr>
      <w:r>
        <w:separator/>
      </w:r>
    </w:p>
  </w:endnote>
  <w:endnote w:type="continuationSeparator" w:id="0">
    <w:p w14:paraId="35463DFF" w14:textId="77777777" w:rsidR="0024717A" w:rsidRDefault="0024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36C89" w14:textId="77777777" w:rsidR="0024717A" w:rsidRDefault="0024717A">
      <w:pPr>
        <w:spacing w:after="0" w:line="240" w:lineRule="auto"/>
      </w:pPr>
      <w:r>
        <w:separator/>
      </w:r>
    </w:p>
  </w:footnote>
  <w:footnote w:type="continuationSeparator" w:id="0">
    <w:p w14:paraId="4194B167" w14:textId="77777777" w:rsidR="0024717A" w:rsidRDefault="0024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44A5E" w14:textId="77777777"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8B823F" wp14:editId="64109788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92303E" w14:textId="77777777"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14199"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8B823F"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" filled="f" stroked="f" strokeweight=".5pt">
              <v:textbox style="mso-fit-shape-to-text:t" inset="0,0,0,0">
                <w:txbxContent>
                  <w:p w14:paraId="6B92303E" w14:textId="77777777"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D14199"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EE705E"/>
    <w:multiLevelType w:val="hybridMultilevel"/>
    <w:tmpl w:val="5846C7E4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1637"/>
        </w:tabs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44003F"/>
    <w:multiLevelType w:val="hybridMultilevel"/>
    <w:tmpl w:val="34FCF79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8B681D"/>
    <w:multiLevelType w:val="hybridMultilevel"/>
    <w:tmpl w:val="B71410CA"/>
    <w:lvl w:ilvl="0" w:tplc="0416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5" w15:restartNumberingAfterBreak="0">
    <w:nsid w:val="1AF42B07"/>
    <w:multiLevelType w:val="hybridMultilevel"/>
    <w:tmpl w:val="E4E0EF42"/>
    <w:lvl w:ilvl="0" w:tplc="0416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6" w15:restartNumberingAfterBreak="0">
    <w:nsid w:val="23EF2E7D"/>
    <w:multiLevelType w:val="multilevel"/>
    <w:tmpl w:val="7E82A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190F8A"/>
    <w:multiLevelType w:val="hybridMultilevel"/>
    <w:tmpl w:val="898649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FB0AB5"/>
    <w:multiLevelType w:val="hybridMultilevel"/>
    <w:tmpl w:val="DCC89108"/>
    <w:lvl w:ilvl="0" w:tplc="0416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9" w15:restartNumberingAfterBreak="0">
    <w:nsid w:val="362448DF"/>
    <w:multiLevelType w:val="hybridMultilevel"/>
    <w:tmpl w:val="89D0562C"/>
    <w:lvl w:ilvl="0" w:tplc="0416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0" w15:restartNumberingAfterBreak="0">
    <w:nsid w:val="460F7EB0"/>
    <w:multiLevelType w:val="hybridMultilevel"/>
    <w:tmpl w:val="E1700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D0AD7"/>
    <w:multiLevelType w:val="hybridMultilevel"/>
    <w:tmpl w:val="370E7240"/>
    <w:lvl w:ilvl="0" w:tplc="0416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2" w15:restartNumberingAfterBreak="0">
    <w:nsid w:val="57EB21D7"/>
    <w:multiLevelType w:val="hybridMultilevel"/>
    <w:tmpl w:val="B7C24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A2B2E"/>
    <w:multiLevelType w:val="hybridMultilevel"/>
    <w:tmpl w:val="A2A87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E15D06"/>
    <w:multiLevelType w:val="hybridMultilevel"/>
    <w:tmpl w:val="F8706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F0B91"/>
    <w:multiLevelType w:val="hybridMultilevel"/>
    <w:tmpl w:val="E7C4EA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33679D"/>
    <w:multiLevelType w:val="hybridMultilevel"/>
    <w:tmpl w:val="6E402158"/>
    <w:lvl w:ilvl="0" w:tplc="0416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8" w15:restartNumberingAfterBreak="0">
    <w:nsid w:val="7A207507"/>
    <w:multiLevelType w:val="hybridMultilevel"/>
    <w:tmpl w:val="B9EC3C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13"/>
  </w:num>
  <w:num w:numId="7">
    <w:abstractNumId w:val="5"/>
  </w:num>
  <w:num w:numId="8">
    <w:abstractNumId w:val="15"/>
  </w:num>
  <w:num w:numId="9">
    <w:abstractNumId w:val="6"/>
  </w:num>
  <w:num w:numId="10">
    <w:abstractNumId w:val="8"/>
  </w:num>
  <w:num w:numId="11">
    <w:abstractNumId w:val="18"/>
  </w:num>
  <w:num w:numId="12">
    <w:abstractNumId w:val="7"/>
  </w:num>
  <w:num w:numId="13">
    <w:abstractNumId w:val="17"/>
  </w:num>
  <w:num w:numId="14">
    <w:abstractNumId w:val="16"/>
  </w:num>
  <w:num w:numId="15">
    <w:abstractNumId w:val="9"/>
  </w:num>
  <w:num w:numId="16">
    <w:abstractNumId w:val="1"/>
  </w:num>
  <w:num w:numId="17">
    <w:abstractNumId w:val="11"/>
  </w:num>
  <w:num w:numId="18">
    <w:abstractNumId w:val="12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6F"/>
    <w:rsid w:val="00034250"/>
    <w:rsid w:val="00042721"/>
    <w:rsid w:val="0008395E"/>
    <w:rsid w:val="00087D1D"/>
    <w:rsid w:val="00094F6F"/>
    <w:rsid w:val="000A2436"/>
    <w:rsid w:val="000A24D2"/>
    <w:rsid w:val="000A4986"/>
    <w:rsid w:val="000B49E3"/>
    <w:rsid w:val="000D7CD1"/>
    <w:rsid w:val="000F4E7D"/>
    <w:rsid w:val="001212A5"/>
    <w:rsid w:val="00131A6D"/>
    <w:rsid w:val="0015297D"/>
    <w:rsid w:val="00173D71"/>
    <w:rsid w:val="00184CD2"/>
    <w:rsid w:val="001C4A0C"/>
    <w:rsid w:val="001D1EF4"/>
    <w:rsid w:val="00202648"/>
    <w:rsid w:val="00205524"/>
    <w:rsid w:val="00206EA2"/>
    <w:rsid w:val="002107AE"/>
    <w:rsid w:val="002179EE"/>
    <w:rsid w:val="0024717A"/>
    <w:rsid w:val="00261ABF"/>
    <w:rsid w:val="00266238"/>
    <w:rsid w:val="00274FCA"/>
    <w:rsid w:val="002B48F2"/>
    <w:rsid w:val="002C015C"/>
    <w:rsid w:val="002C5A42"/>
    <w:rsid w:val="002D2D41"/>
    <w:rsid w:val="002F0605"/>
    <w:rsid w:val="002F5967"/>
    <w:rsid w:val="00312013"/>
    <w:rsid w:val="00320D6D"/>
    <w:rsid w:val="00327BEF"/>
    <w:rsid w:val="00337DED"/>
    <w:rsid w:val="00355281"/>
    <w:rsid w:val="0036155C"/>
    <w:rsid w:val="00373656"/>
    <w:rsid w:val="0037771C"/>
    <w:rsid w:val="00377D7E"/>
    <w:rsid w:val="003B7391"/>
    <w:rsid w:val="003C782F"/>
    <w:rsid w:val="003D4812"/>
    <w:rsid w:val="003D71CF"/>
    <w:rsid w:val="004017C1"/>
    <w:rsid w:val="00414425"/>
    <w:rsid w:val="00415FCC"/>
    <w:rsid w:val="004160AA"/>
    <w:rsid w:val="00417848"/>
    <w:rsid w:val="00437D75"/>
    <w:rsid w:val="00441B8C"/>
    <w:rsid w:val="00475E52"/>
    <w:rsid w:val="004944A7"/>
    <w:rsid w:val="004A3274"/>
    <w:rsid w:val="004A4A7E"/>
    <w:rsid w:val="004E0377"/>
    <w:rsid w:val="005064C8"/>
    <w:rsid w:val="005072D0"/>
    <w:rsid w:val="00514CA3"/>
    <w:rsid w:val="00515972"/>
    <w:rsid w:val="00523C36"/>
    <w:rsid w:val="005433A0"/>
    <w:rsid w:val="0056417C"/>
    <w:rsid w:val="00596364"/>
    <w:rsid w:val="005A54AF"/>
    <w:rsid w:val="005D6C98"/>
    <w:rsid w:val="00632D4F"/>
    <w:rsid w:val="00643F43"/>
    <w:rsid w:val="00654FB5"/>
    <w:rsid w:val="00662B82"/>
    <w:rsid w:val="0066776A"/>
    <w:rsid w:val="00682E75"/>
    <w:rsid w:val="006961A9"/>
    <w:rsid w:val="0069732D"/>
    <w:rsid w:val="006A7E89"/>
    <w:rsid w:val="006C3AB3"/>
    <w:rsid w:val="006C4848"/>
    <w:rsid w:val="006C54B8"/>
    <w:rsid w:val="006D36FD"/>
    <w:rsid w:val="006E0AA2"/>
    <w:rsid w:val="006E5425"/>
    <w:rsid w:val="007100AD"/>
    <w:rsid w:val="00713EC5"/>
    <w:rsid w:val="007245B4"/>
    <w:rsid w:val="00755D10"/>
    <w:rsid w:val="00792FBC"/>
    <w:rsid w:val="00795012"/>
    <w:rsid w:val="007C0D22"/>
    <w:rsid w:val="007C5632"/>
    <w:rsid w:val="007E0399"/>
    <w:rsid w:val="007E6581"/>
    <w:rsid w:val="007F4993"/>
    <w:rsid w:val="00814131"/>
    <w:rsid w:val="00814CED"/>
    <w:rsid w:val="00815846"/>
    <w:rsid w:val="00826E43"/>
    <w:rsid w:val="00854D6B"/>
    <w:rsid w:val="00870880"/>
    <w:rsid w:val="00892DFC"/>
    <w:rsid w:val="008A4F65"/>
    <w:rsid w:val="008B40AD"/>
    <w:rsid w:val="008C36A2"/>
    <w:rsid w:val="008D087E"/>
    <w:rsid w:val="008F6EB8"/>
    <w:rsid w:val="00910552"/>
    <w:rsid w:val="00922F2A"/>
    <w:rsid w:val="00924C48"/>
    <w:rsid w:val="00957380"/>
    <w:rsid w:val="009746C4"/>
    <w:rsid w:val="009774CD"/>
    <w:rsid w:val="00993C21"/>
    <w:rsid w:val="00994769"/>
    <w:rsid w:val="0099565F"/>
    <w:rsid w:val="009B132C"/>
    <w:rsid w:val="009E27BD"/>
    <w:rsid w:val="00A04870"/>
    <w:rsid w:val="00A1038E"/>
    <w:rsid w:val="00A37007"/>
    <w:rsid w:val="00A42468"/>
    <w:rsid w:val="00A61138"/>
    <w:rsid w:val="00A65234"/>
    <w:rsid w:val="00A75408"/>
    <w:rsid w:val="00A81859"/>
    <w:rsid w:val="00A930C5"/>
    <w:rsid w:val="00A9630F"/>
    <w:rsid w:val="00AA38BC"/>
    <w:rsid w:val="00AF57A3"/>
    <w:rsid w:val="00B05C45"/>
    <w:rsid w:val="00B62BF0"/>
    <w:rsid w:val="00B915D0"/>
    <w:rsid w:val="00BB4771"/>
    <w:rsid w:val="00BB6C2B"/>
    <w:rsid w:val="00BC5630"/>
    <w:rsid w:val="00BC74DA"/>
    <w:rsid w:val="00BE19D4"/>
    <w:rsid w:val="00C04900"/>
    <w:rsid w:val="00C17C9E"/>
    <w:rsid w:val="00C26524"/>
    <w:rsid w:val="00C61465"/>
    <w:rsid w:val="00CD0DDD"/>
    <w:rsid w:val="00CE559B"/>
    <w:rsid w:val="00CF1EB8"/>
    <w:rsid w:val="00D05D34"/>
    <w:rsid w:val="00D14199"/>
    <w:rsid w:val="00D15DA4"/>
    <w:rsid w:val="00D2489D"/>
    <w:rsid w:val="00D52A7B"/>
    <w:rsid w:val="00D938EB"/>
    <w:rsid w:val="00D9643D"/>
    <w:rsid w:val="00DA3E30"/>
    <w:rsid w:val="00DB232A"/>
    <w:rsid w:val="00DC370D"/>
    <w:rsid w:val="00DC42DA"/>
    <w:rsid w:val="00DC4F45"/>
    <w:rsid w:val="00DD1233"/>
    <w:rsid w:val="00DF2627"/>
    <w:rsid w:val="00DF5C78"/>
    <w:rsid w:val="00E37374"/>
    <w:rsid w:val="00E52D6C"/>
    <w:rsid w:val="00E9257A"/>
    <w:rsid w:val="00E96407"/>
    <w:rsid w:val="00EA6077"/>
    <w:rsid w:val="00EA7567"/>
    <w:rsid w:val="00EC7D24"/>
    <w:rsid w:val="00ED1517"/>
    <w:rsid w:val="00ED3F8B"/>
    <w:rsid w:val="00EE3A96"/>
    <w:rsid w:val="00EF0C73"/>
    <w:rsid w:val="00F1777A"/>
    <w:rsid w:val="00F872B4"/>
    <w:rsid w:val="00F87689"/>
    <w:rsid w:val="00F91922"/>
    <w:rsid w:val="00FC189F"/>
    <w:rsid w:val="00FD153F"/>
    <w:rsid w:val="00FD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362810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tabs>
        <w:tab w:val="clear" w:pos="1637"/>
        <w:tab w:val="num" w:pos="360"/>
      </w:tabs>
      <w:spacing w:before="360" w:after="120" w:line="240" w:lineRule="auto"/>
      <w:ind w:left="360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unhideWhenUsed/>
    <w:qFormat/>
    <w:rsid w:val="00BB6C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1D"/>
    <w:rsid w:val="000242D1"/>
    <w:rsid w:val="00041D52"/>
    <w:rsid w:val="00175C27"/>
    <w:rsid w:val="0021106A"/>
    <w:rsid w:val="003219B4"/>
    <w:rsid w:val="003769F7"/>
    <w:rsid w:val="003C1E1D"/>
    <w:rsid w:val="003E0F7C"/>
    <w:rsid w:val="00404835"/>
    <w:rsid w:val="004B4EBE"/>
    <w:rsid w:val="006B21C8"/>
    <w:rsid w:val="0076498E"/>
    <w:rsid w:val="007A3602"/>
    <w:rsid w:val="00851622"/>
    <w:rsid w:val="009968C7"/>
    <w:rsid w:val="00A52B08"/>
    <w:rsid w:val="00AA1887"/>
    <w:rsid w:val="00AB077F"/>
    <w:rsid w:val="00B82AC3"/>
    <w:rsid w:val="00B856F2"/>
    <w:rsid w:val="00C31E9B"/>
    <w:rsid w:val="00C66A44"/>
    <w:rsid w:val="00D76615"/>
    <w:rsid w:val="00E7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C66A4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220615D-4294-422F-B0F0-7C67BF6D7E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317</TotalTime>
  <Pages>5</Pages>
  <Words>916</Words>
  <Characters>4947</Characters>
  <Application>Microsoft Office Word</Application>
  <DocSecurity>0</DocSecurity>
  <Lines>41</Lines>
  <Paragraphs>11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rodolfo</cp:lastModifiedBy>
  <cp:revision>163</cp:revision>
  <dcterms:created xsi:type="dcterms:W3CDTF">2019-02-25T14:54:00Z</dcterms:created>
  <dcterms:modified xsi:type="dcterms:W3CDTF">2022-04-13T22:26:00Z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