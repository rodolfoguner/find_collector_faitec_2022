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3FD4B" w14:textId="77777777"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>nterdisciplinar 20</w:t>
      </w:r>
      <w:r w:rsidR="005F0B0D">
        <w:t>2</w:t>
      </w:r>
      <w:r w:rsidR="00BE535E">
        <w:t>2</w:t>
      </w:r>
    </w:p>
    <w:p w14:paraId="1B38FA51" w14:textId="77777777" w:rsidR="000E305C" w:rsidRDefault="000E305C">
      <w:pPr>
        <w:pStyle w:val="Ttulo"/>
      </w:pPr>
      <w:r>
        <w:t xml:space="preserve">Modelagem de </w:t>
      </w:r>
      <w:r w:rsidR="00F15FAE">
        <w:t>PROJETO</w:t>
      </w:r>
    </w:p>
    <w:p w14:paraId="73E7C79F" w14:textId="77777777" w:rsidR="006E5425" w:rsidRPr="002C5A42" w:rsidRDefault="00B77B27">
      <w:pPr>
        <w:pStyle w:val="Ttulo"/>
      </w:pPr>
      <w:r>
        <w:t>SCRIPTS SQL DDL</w:t>
      </w:r>
    </w:p>
    <w:sdt>
      <w:sdtPr>
        <w:id w:val="216403978"/>
        <w:placeholder>
          <w:docPart w:val="E914DB9B81AE47DDB5A0D55CB0F3A877"/>
        </w:placeholder>
        <w:date w:fullDate="2022-05-25T00:00:00Z">
          <w:dateFormat w:val="dd/MM/yyyy"/>
          <w:lid w:val="pt-BR"/>
          <w:storeMappedDataAs w:val="dateTime"/>
          <w:calendar w:val="gregorian"/>
        </w:date>
      </w:sdtPr>
      <w:sdtEndPr/>
      <w:sdtContent>
        <w:p w14:paraId="1DE20292" w14:textId="77777777" w:rsidR="006E5425" w:rsidRPr="002C5A42" w:rsidRDefault="00441D9E">
          <w:pPr>
            <w:pStyle w:val="Subttulo"/>
          </w:pPr>
          <w:r>
            <w:t>25/05/2022</w:t>
          </w:r>
        </w:p>
      </w:sdtContent>
    </w:sdt>
    <w:p w14:paraId="02894C6C" w14:textId="77777777" w:rsidR="006E5425" w:rsidRPr="002C5A42" w:rsidRDefault="00ED3F8B">
      <w:pPr>
        <w:pStyle w:val="Ttulo1"/>
      </w:pPr>
      <w:r>
        <w:t>Nome do projeto</w:t>
      </w:r>
    </w:p>
    <w:p w14:paraId="6845733E" w14:textId="58E794D2" w:rsidR="00931EC7" w:rsidRDefault="00E91359" w:rsidP="00931EC7">
      <w:pPr>
        <w:pStyle w:val="Ttulo2"/>
      </w:pPr>
      <w:r>
        <w:t>Script SQL DDL</w:t>
      </w:r>
    </w:p>
    <w:p w14:paraId="47453453" w14:textId="7C225452" w:rsidR="00321AFF" w:rsidRDefault="00321AFF" w:rsidP="00321AFF"/>
    <w:p w14:paraId="12E75CD9" w14:textId="77777777" w:rsidR="007475DD" w:rsidRDefault="007475DD" w:rsidP="007475DD">
      <w:r>
        <w:t xml:space="preserve">DROP DATABASE IF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find_collectors</w:t>
      </w:r>
      <w:proofErr w:type="spellEnd"/>
      <w:r>
        <w:t>;</w:t>
      </w:r>
    </w:p>
    <w:p w14:paraId="7F34D0A8" w14:textId="0EC986B4" w:rsidR="007475DD" w:rsidRDefault="007475DD" w:rsidP="007475DD">
      <w:r>
        <w:t xml:space="preserve">CREATE DATABASE </w:t>
      </w:r>
      <w:proofErr w:type="spellStart"/>
      <w:r>
        <w:t>find_collectors</w:t>
      </w:r>
      <w:proofErr w:type="spellEnd"/>
      <w:r>
        <w:t>;</w:t>
      </w:r>
    </w:p>
    <w:p w14:paraId="2835B0F2" w14:textId="77777777" w:rsidR="007475DD" w:rsidRDefault="007475DD" w:rsidP="007475DD">
      <w:r>
        <w:t>\c</w:t>
      </w:r>
    </w:p>
    <w:p w14:paraId="2ED20DC1" w14:textId="77777777" w:rsidR="007475DD" w:rsidRDefault="007475DD" w:rsidP="007475DD"/>
    <w:p w14:paraId="4B6676C9" w14:textId="77777777" w:rsidR="007475DD" w:rsidRDefault="007475DD" w:rsidP="007475DD">
      <w:r>
        <w:t>BEGIN;</w:t>
      </w:r>
    </w:p>
    <w:p w14:paraId="34E7D669" w14:textId="77777777" w:rsidR="007475DD" w:rsidRDefault="007475DD" w:rsidP="007475DD"/>
    <w:p w14:paraId="3D19485F" w14:textId="77777777" w:rsidR="007475DD" w:rsidRDefault="007475DD" w:rsidP="007475DD">
      <w:r>
        <w:t xml:space="preserve">CREATE TABLE </w:t>
      </w:r>
      <w:proofErr w:type="gramStart"/>
      <w:r>
        <w:t>pessoa(</w:t>
      </w:r>
      <w:proofErr w:type="gramEnd"/>
    </w:p>
    <w:p w14:paraId="0DFA3045" w14:textId="77777777" w:rsidR="007475DD" w:rsidRDefault="007475DD" w:rsidP="007475DD">
      <w:r>
        <w:t xml:space="preserve">    id serial PRIMARY KEY,</w:t>
      </w:r>
    </w:p>
    <w:p w14:paraId="521A6CAE" w14:textId="77777777" w:rsidR="007475DD" w:rsidRDefault="007475DD" w:rsidP="007475DD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5AC83018" w14:textId="77777777" w:rsidR="007475DD" w:rsidRDefault="007475DD" w:rsidP="007475DD">
      <w:r>
        <w:t xml:space="preserve">    senha </w:t>
      </w:r>
      <w:proofErr w:type="gramStart"/>
      <w:r>
        <w:t>VARCHAR(</w:t>
      </w:r>
      <w:proofErr w:type="gramEnd"/>
      <w:r>
        <w:t>100),</w:t>
      </w:r>
    </w:p>
    <w:p w14:paraId="4CE9DD3D" w14:textId="77777777" w:rsidR="007475DD" w:rsidRDefault="007475DD" w:rsidP="007475DD">
      <w:r>
        <w:t xml:space="preserve">    telefone </w:t>
      </w:r>
      <w:proofErr w:type="gramStart"/>
      <w:r>
        <w:t>VARCHAR(</w:t>
      </w:r>
      <w:proofErr w:type="gramEnd"/>
      <w:r>
        <w:t>15),</w:t>
      </w:r>
    </w:p>
    <w:p w14:paraId="42D942CE" w14:textId="77777777" w:rsidR="007475DD" w:rsidRDefault="007475DD" w:rsidP="007475DD">
      <w:r>
        <w:t xml:space="preserve">   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3E4A3EB" w14:textId="77777777" w:rsidR="007475DD" w:rsidRDefault="007475DD" w:rsidP="007475DD">
      <w:r>
        <w:lastRenderedPageBreak/>
        <w:t xml:space="preserve">    bairro </w:t>
      </w:r>
      <w:proofErr w:type="gramStart"/>
      <w:r>
        <w:t>VARCHAR(</w:t>
      </w:r>
      <w:proofErr w:type="gramEnd"/>
      <w:r>
        <w:t>100) NOT NULL,</w:t>
      </w:r>
    </w:p>
    <w:p w14:paraId="15712200" w14:textId="77777777" w:rsidR="007475DD" w:rsidRDefault="007475DD" w:rsidP="007475DD">
      <w:r>
        <w:t xml:space="preserve">    </w:t>
      </w:r>
      <w:proofErr w:type="spellStart"/>
      <w:r>
        <w:t>numero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</w:t>
      </w:r>
    </w:p>
    <w:p w14:paraId="3032133F" w14:textId="77777777" w:rsidR="007475DD" w:rsidRDefault="007475DD" w:rsidP="007475DD">
      <w:r>
        <w:t>);</w:t>
      </w:r>
    </w:p>
    <w:p w14:paraId="0C19290A" w14:textId="77777777" w:rsidR="007475DD" w:rsidRDefault="007475DD" w:rsidP="007475DD"/>
    <w:p w14:paraId="3C480D3F" w14:textId="77777777" w:rsidR="007475DD" w:rsidRDefault="007475DD" w:rsidP="007475DD">
      <w:r>
        <w:t xml:space="preserve">CREATE TABLE </w:t>
      </w:r>
      <w:proofErr w:type="gramStart"/>
      <w:r>
        <w:t>catador(</w:t>
      </w:r>
      <w:proofErr w:type="gramEnd"/>
    </w:p>
    <w:p w14:paraId="3330EE99" w14:textId="77777777" w:rsidR="007475DD" w:rsidRDefault="007475DD" w:rsidP="007475DD">
      <w:r>
        <w:t xml:space="preserve">    id serial PRIMARY KEY,</w:t>
      </w:r>
    </w:p>
    <w:p w14:paraId="773E2CB6" w14:textId="77777777" w:rsidR="007475DD" w:rsidRDefault="007475DD" w:rsidP="007475DD">
      <w:r>
        <w:t xml:space="preserve">    tipo VARCHAR (100),</w:t>
      </w:r>
    </w:p>
    <w:p w14:paraId="274626BF" w14:textId="1F7993DC" w:rsidR="007475DD" w:rsidRDefault="007475DD" w:rsidP="007475DD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r>
        <w:t>TEXT</w:t>
      </w:r>
    </w:p>
    <w:p w14:paraId="49494521" w14:textId="77777777" w:rsidR="007475DD" w:rsidRDefault="007475DD" w:rsidP="007475DD">
      <w:r>
        <w:t xml:space="preserve">    </w:t>
      </w:r>
      <w:proofErr w:type="spellStart"/>
      <w:r>
        <w:t>pessoa_id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pessoa(id)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</w:p>
    <w:p w14:paraId="1AEDD15E" w14:textId="77777777" w:rsidR="007475DD" w:rsidRDefault="007475DD" w:rsidP="007475DD">
      <w:r>
        <w:t>);</w:t>
      </w:r>
    </w:p>
    <w:p w14:paraId="3085B67A" w14:textId="77777777" w:rsidR="007475DD" w:rsidRDefault="007475DD" w:rsidP="007475DD"/>
    <w:p w14:paraId="14B62A0F" w14:textId="77777777" w:rsidR="007475DD" w:rsidRDefault="007475DD" w:rsidP="007475DD">
      <w:r>
        <w:t xml:space="preserve">CREATE TABLE </w:t>
      </w:r>
      <w:proofErr w:type="gramStart"/>
      <w:r>
        <w:t>reciclador(</w:t>
      </w:r>
      <w:proofErr w:type="gramEnd"/>
    </w:p>
    <w:p w14:paraId="2B783CB8" w14:textId="77777777" w:rsidR="007475DD" w:rsidRDefault="007475DD" w:rsidP="007475DD">
      <w:r>
        <w:t xml:space="preserve">    id serial PRIMARY KEY,</w:t>
      </w:r>
    </w:p>
    <w:p w14:paraId="3EBE2C52" w14:textId="77777777" w:rsidR="007475DD" w:rsidRDefault="007475DD" w:rsidP="007475DD">
      <w:r>
        <w:t xml:space="preserve">    </w:t>
      </w:r>
      <w:proofErr w:type="spellStart"/>
      <w:r>
        <w:t>Afilhado_id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catador(id)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  <w:r>
        <w:t>,</w:t>
      </w:r>
    </w:p>
    <w:p w14:paraId="20B71896" w14:textId="77777777" w:rsidR="007475DD" w:rsidRDefault="007475DD" w:rsidP="007475DD">
      <w:r>
        <w:t xml:space="preserve">    </w:t>
      </w:r>
      <w:proofErr w:type="spellStart"/>
      <w:r>
        <w:t>pessoa_id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pessoa(id)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</w:p>
    <w:p w14:paraId="2B370151" w14:textId="77777777" w:rsidR="007475DD" w:rsidRDefault="007475DD" w:rsidP="007475DD">
      <w:r>
        <w:t>);</w:t>
      </w:r>
    </w:p>
    <w:p w14:paraId="783A5D8F" w14:textId="77777777" w:rsidR="007475DD" w:rsidRDefault="007475DD" w:rsidP="007475DD"/>
    <w:p w14:paraId="72242EAF" w14:textId="77777777" w:rsidR="007475DD" w:rsidRDefault="007475DD" w:rsidP="007475DD">
      <w:r>
        <w:t xml:space="preserve">CREATE TABLE </w:t>
      </w:r>
      <w:proofErr w:type="gramStart"/>
      <w:r>
        <w:t>coleta(</w:t>
      </w:r>
      <w:proofErr w:type="gramEnd"/>
    </w:p>
    <w:p w14:paraId="711FD39A" w14:textId="77777777" w:rsidR="007475DD" w:rsidRDefault="007475DD" w:rsidP="007475DD">
      <w:r>
        <w:t xml:space="preserve">    id serial PRIMARY KEY,</w:t>
      </w:r>
    </w:p>
    <w:p w14:paraId="6D05A7AA" w14:textId="77777777" w:rsidR="007475DD" w:rsidRDefault="007475DD" w:rsidP="007475DD">
      <w:r>
        <w:t xml:space="preserve">    </w:t>
      </w:r>
      <w:proofErr w:type="spellStart"/>
      <w:r>
        <w:t>data_e_hora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time zone NOT NULL,</w:t>
      </w:r>
    </w:p>
    <w:p w14:paraId="0CFE142E" w14:textId="77777777" w:rsidR="007475DD" w:rsidRDefault="007475DD" w:rsidP="007475DD">
      <w:r>
        <w:t xml:space="preserve">    local </w:t>
      </w:r>
      <w:proofErr w:type="gramStart"/>
      <w:r>
        <w:t>VARCHAR(</w:t>
      </w:r>
      <w:proofErr w:type="gramEnd"/>
      <w:r>
        <w:t>100) NOT NULL,</w:t>
      </w:r>
    </w:p>
    <w:p w14:paraId="0A58E016" w14:textId="77777777" w:rsidR="007475DD" w:rsidRDefault="007475DD" w:rsidP="007475DD">
      <w:r>
        <w:lastRenderedPageBreak/>
        <w:t xml:space="preserve">    </w:t>
      </w:r>
      <w:proofErr w:type="spellStart"/>
      <w:r>
        <w:t>tipo_de_lixo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E996863" w14:textId="77777777" w:rsidR="007475DD" w:rsidRDefault="007475DD" w:rsidP="007475DD">
      <w:r>
        <w:t xml:space="preserve">    </w:t>
      </w:r>
      <w:proofErr w:type="spellStart"/>
      <w:r>
        <w:t>catador_id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catador(id)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  <w:r>
        <w:t>,</w:t>
      </w:r>
    </w:p>
    <w:p w14:paraId="2E4660E1" w14:textId="77777777" w:rsidR="007475DD" w:rsidRDefault="007475DD" w:rsidP="007475DD">
      <w:r>
        <w:t xml:space="preserve">    </w:t>
      </w:r>
      <w:proofErr w:type="spellStart"/>
      <w:r>
        <w:t>reciclador_id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reciclador(id)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</w:p>
    <w:p w14:paraId="5CFF5314" w14:textId="77777777" w:rsidR="007475DD" w:rsidRDefault="007475DD" w:rsidP="007475DD">
      <w:r>
        <w:t>);</w:t>
      </w:r>
    </w:p>
    <w:p w14:paraId="4A232113" w14:textId="77777777" w:rsidR="007475DD" w:rsidRDefault="007475DD" w:rsidP="007475DD"/>
    <w:p w14:paraId="40B8A494" w14:textId="77777777" w:rsidR="007475DD" w:rsidRDefault="007475DD" w:rsidP="007475DD"/>
    <w:p w14:paraId="068E90F8" w14:textId="77777777" w:rsidR="007475DD" w:rsidRDefault="007475DD" w:rsidP="007475DD">
      <w:r>
        <w:t xml:space="preserve">CREATE TABLE </w:t>
      </w:r>
      <w:proofErr w:type="spellStart"/>
      <w:r>
        <w:t>ponto_</w:t>
      </w:r>
      <w:proofErr w:type="gramStart"/>
      <w:r>
        <w:t>coleta</w:t>
      </w:r>
      <w:proofErr w:type="spellEnd"/>
      <w:r>
        <w:t>(</w:t>
      </w:r>
      <w:proofErr w:type="gramEnd"/>
    </w:p>
    <w:p w14:paraId="265C2D59" w14:textId="77777777" w:rsidR="007475DD" w:rsidRDefault="007475DD" w:rsidP="007475DD">
      <w:r>
        <w:t xml:space="preserve">    id serial PRIMARY KEY,</w:t>
      </w:r>
    </w:p>
    <w:p w14:paraId="39446C1A" w14:textId="77777777" w:rsidR="007475DD" w:rsidRDefault="007475DD" w:rsidP="007475DD">
      <w:r>
        <w:t xml:space="preserve">    </w:t>
      </w:r>
      <w:proofErr w:type="spellStart"/>
      <w:r>
        <w:t>horario_funcionamento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time zone NOT NULL,</w:t>
      </w:r>
    </w:p>
    <w:p w14:paraId="10F3E0D6" w14:textId="77777777" w:rsidR="007475DD" w:rsidRDefault="007475DD" w:rsidP="007475DD">
      <w:r>
        <w:t xml:space="preserve">   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7053ED7" w14:textId="77777777" w:rsidR="007475DD" w:rsidRDefault="007475DD" w:rsidP="007475DD">
      <w:r>
        <w:t xml:space="preserve">    bairro </w:t>
      </w:r>
      <w:proofErr w:type="gramStart"/>
      <w:r>
        <w:t>VARCHAR(</w:t>
      </w:r>
      <w:proofErr w:type="gramEnd"/>
      <w:r>
        <w:t>100) NOT NULL,</w:t>
      </w:r>
    </w:p>
    <w:p w14:paraId="1F48BACA" w14:textId="77777777" w:rsidR="007475DD" w:rsidRDefault="007475DD" w:rsidP="007475DD">
      <w:r>
        <w:t xml:space="preserve">    </w:t>
      </w:r>
      <w:proofErr w:type="spellStart"/>
      <w:r>
        <w:t>numero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44329473" w14:textId="77777777" w:rsidR="007475DD" w:rsidRDefault="007475DD" w:rsidP="007475DD">
      <w:r>
        <w:t xml:space="preserve">    </w:t>
      </w:r>
      <w:proofErr w:type="spellStart"/>
      <w:r>
        <w:t>pessoa_id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pessoa(id)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  <w:r>
        <w:t>,</w:t>
      </w:r>
    </w:p>
    <w:p w14:paraId="6375DB0A" w14:textId="77777777" w:rsidR="007475DD" w:rsidRDefault="007475DD" w:rsidP="007475DD">
      <w:r>
        <w:t xml:space="preserve">    </w:t>
      </w:r>
      <w:proofErr w:type="gramStart"/>
      <w:r>
        <w:t>UNIQUE(</w:t>
      </w:r>
      <w:proofErr w:type="spellStart"/>
      <w:proofErr w:type="gramEnd"/>
      <w:r>
        <w:t>endereco</w:t>
      </w:r>
      <w:proofErr w:type="spellEnd"/>
      <w:r>
        <w:t xml:space="preserve">, bairro, </w:t>
      </w:r>
      <w:proofErr w:type="spellStart"/>
      <w:r>
        <w:t>numero</w:t>
      </w:r>
      <w:proofErr w:type="spellEnd"/>
      <w:r>
        <w:t>)</w:t>
      </w:r>
    </w:p>
    <w:p w14:paraId="3B60F19D" w14:textId="77777777" w:rsidR="007475DD" w:rsidRDefault="007475DD" w:rsidP="007475DD">
      <w:r>
        <w:t>);</w:t>
      </w:r>
    </w:p>
    <w:p w14:paraId="1121EBDB" w14:textId="77777777" w:rsidR="007475DD" w:rsidRDefault="007475DD" w:rsidP="007475DD"/>
    <w:p w14:paraId="4C09D87C" w14:textId="5D61DF8A" w:rsidR="007475DD" w:rsidRDefault="007475DD" w:rsidP="007475DD">
      <w:r>
        <w:t>COMMIT;</w:t>
      </w:r>
    </w:p>
    <w:p w14:paraId="4B631194" w14:textId="77777777" w:rsidR="006E5425" w:rsidRPr="002C5A42" w:rsidRDefault="00B44A89">
      <w:pPr>
        <w:pStyle w:val="Ttulo1"/>
      </w:pPr>
      <w:r>
        <w:t>A</w:t>
      </w:r>
      <w:r w:rsidR="00E96407" w:rsidRPr="002C5A42">
        <w:t>provação e autoridade para proceder</w:t>
      </w:r>
    </w:p>
    <w:p w14:paraId="32A63581" w14:textId="77777777"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5365"/>
        <w:gridCol w:w="5365"/>
        <w:gridCol w:w="3219"/>
      </w:tblGrid>
      <w:tr w:rsidR="006E5425" w:rsidRPr="00ED1517" w14:paraId="1199B6AC" w14:textId="7777777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2D5F6E6E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lastRenderedPageBreak/>
              <w:t>Nome</w:t>
            </w:r>
          </w:p>
        </w:tc>
        <w:tc>
          <w:tcPr>
            <w:tcW w:w="1923" w:type="pct"/>
          </w:tcPr>
          <w:p w14:paraId="411C4043" w14:textId="77777777"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14:paraId="73DA1D0F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14:paraId="3B7EB7AF" w14:textId="77777777" w:rsidTr="002F5967">
        <w:tc>
          <w:tcPr>
            <w:tcW w:w="1923" w:type="pct"/>
          </w:tcPr>
          <w:p w14:paraId="51019F74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14:paraId="464EFD1B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14:paraId="5F50D816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14:paraId="07597970" w14:textId="77777777" w:rsidR="006E5425" w:rsidRPr="002C5A42" w:rsidRDefault="006E5425" w:rsidP="00514CA3"/>
    <w:sectPr w:rsidR="006E5425" w:rsidRPr="002C5A42" w:rsidSect="00700105">
      <w:headerReference w:type="default" r:id="rId9"/>
      <w:pgSz w:w="16839" w:h="11907" w:orient="landscape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6BC4A" w14:textId="77777777" w:rsidR="00323A87" w:rsidRDefault="00323A87">
      <w:pPr>
        <w:spacing w:after="0" w:line="240" w:lineRule="auto"/>
      </w:pPr>
      <w:r>
        <w:separator/>
      </w:r>
    </w:p>
  </w:endnote>
  <w:endnote w:type="continuationSeparator" w:id="0">
    <w:p w14:paraId="5EB5AACB" w14:textId="77777777" w:rsidR="00323A87" w:rsidRDefault="00323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87452" w14:textId="77777777" w:rsidR="00323A87" w:rsidRDefault="00323A87">
      <w:pPr>
        <w:spacing w:after="0" w:line="240" w:lineRule="auto"/>
      </w:pPr>
      <w:r>
        <w:separator/>
      </w:r>
    </w:p>
  </w:footnote>
  <w:footnote w:type="continuationSeparator" w:id="0">
    <w:p w14:paraId="1C75AE91" w14:textId="77777777" w:rsidR="00323A87" w:rsidRDefault="00323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77315" w14:textId="77777777"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77C5F6" wp14:editId="5BF2266A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B88540" w14:textId="77777777"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41D9E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77C5F6"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" filled="f" stroked="f" strokeweight=".5pt">
              <v:textbox style="mso-fit-shape-to-text:t" inset="0,0,0,0">
                <w:txbxContent>
                  <w:p w14:paraId="73B88540" w14:textId="77777777"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41D9E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331430">
    <w:abstractNumId w:val="0"/>
  </w:num>
  <w:num w:numId="2" w16cid:durableId="1703506983">
    <w:abstractNumId w:val="3"/>
  </w:num>
  <w:num w:numId="3" w16cid:durableId="415442653">
    <w:abstractNumId w:val="3"/>
    <w:lvlOverride w:ilvl="0">
      <w:startOverride w:val="1"/>
    </w:lvlOverride>
  </w:num>
  <w:num w:numId="4" w16cid:durableId="682123856">
    <w:abstractNumId w:val="1"/>
  </w:num>
  <w:num w:numId="5" w16cid:durableId="28727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6F"/>
    <w:rsid w:val="00034250"/>
    <w:rsid w:val="000475A1"/>
    <w:rsid w:val="00052A26"/>
    <w:rsid w:val="0008395E"/>
    <w:rsid w:val="00084480"/>
    <w:rsid w:val="00094F6F"/>
    <w:rsid w:val="000A2436"/>
    <w:rsid w:val="000A4986"/>
    <w:rsid w:val="000D7F2E"/>
    <w:rsid w:val="000E305C"/>
    <w:rsid w:val="00124270"/>
    <w:rsid w:val="00146BD8"/>
    <w:rsid w:val="0015297D"/>
    <w:rsid w:val="00173D71"/>
    <w:rsid w:val="001E247D"/>
    <w:rsid w:val="001F2A88"/>
    <w:rsid w:val="00205524"/>
    <w:rsid w:val="00230A92"/>
    <w:rsid w:val="00274FCA"/>
    <w:rsid w:val="00276600"/>
    <w:rsid w:val="002A0691"/>
    <w:rsid w:val="002B48F2"/>
    <w:rsid w:val="002C5A42"/>
    <w:rsid w:val="002E7EF4"/>
    <w:rsid w:val="002F5967"/>
    <w:rsid w:val="00321AFF"/>
    <w:rsid w:val="00323A87"/>
    <w:rsid w:val="00327BEF"/>
    <w:rsid w:val="00341E25"/>
    <w:rsid w:val="003434B4"/>
    <w:rsid w:val="00355281"/>
    <w:rsid w:val="0037771C"/>
    <w:rsid w:val="00377D7E"/>
    <w:rsid w:val="003B7391"/>
    <w:rsid w:val="003C7E74"/>
    <w:rsid w:val="003D4812"/>
    <w:rsid w:val="00404A9B"/>
    <w:rsid w:val="00417848"/>
    <w:rsid w:val="004322E6"/>
    <w:rsid w:val="00441D9E"/>
    <w:rsid w:val="00451A14"/>
    <w:rsid w:val="00473436"/>
    <w:rsid w:val="004944A7"/>
    <w:rsid w:val="004B7B8B"/>
    <w:rsid w:val="00514CA3"/>
    <w:rsid w:val="00515972"/>
    <w:rsid w:val="005707E2"/>
    <w:rsid w:val="0057572D"/>
    <w:rsid w:val="005842DD"/>
    <w:rsid w:val="00596364"/>
    <w:rsid w:val="005D1E03"/>
    <w:rsid w:val="005F0B0D"/>
    <w:rsid w:val="00620ED1"/>
    <w:rsid w:val="006309B5"/>
    <w:rsid w:val="00643F39"/>
    <w:rsid w:val="00661860"/>
    <w:rsid w:val="00697431"/>
    <w:rsid w:val="006A7E89"/>
    <w:rsid w:val="006C62F5"/>
    <w:rsid w:val="006D36FD"/>
    <w:rsid w:val="006D59CC"/>
    <w:rsid w:val="006E5425"/>
    <w:rsid w:val="00700105"/>
    <w:rsid w:val="00713EC5"/>
    <w:rsid w:val="007243B8"/>
    <w:rsid w:val="00742E55"/>
    <w:rsid w:val="007475DD"/>
    <w:rsid w:val="00777B42"/>
    <w:rsid w:val="007B2E09"/>
    <w:rsid w:val="007C0D22"/>
    <w:rsid w:val="007C5632"/>
    <w:rsid w:val="007D51C7"/>
    <w:rsid w:val="007D6440"/>
    <w:rsid w:val="007F5DAC"/>
    <w:rsid w:val="0082226E"/>
    <w:rsid w:val="00871451"/>
    <w:rsid w:val="0088265B"/>
    <w:rsid w:val="00885A02"/>
    <w:rsid w:val="008C039D"/>
    <w:rsid w:val="008C1DF8"/>
    <w:rsid w:val="008D0296"/>
    <w:rsid w:val="008D087E"/>
    <w:rsid w:val="008D7C58"/>
    <w:rsid w:val="00917F8D"/>
    <w:rsid w:val="00931EC7"/>
    <w:rsid w:val="00956C19"/>
    <w:rsid w:val="009935B8"/>
    <w:rsid w:val="00993C21"/>
    <w:rsid w:val="009A3F44"/>
    <w:rsid w:val="009A77A0"/>
    <w:rsid w:val="009E27BD"/>
    <w:rsid w:val="00A04870"/>
    <w:rsid w:val="00A42468"/>
    <w:rsid w:val="00A74AA3"/>
    <w:rsid w:val="00A81859"/>
    <w:rsid w:val="00A930C5"/>
    <w:rsid w:val="00AA38BC"/>
    <w:rsid w:val="00AE0791"/>
    <w:rsid w:val="00B13A66"/>
    <w:rsid w:val="00B22CFB"/>
    <w:rsid w:val="00B44A89"/>
    <w:rsid w:val="00B77B27"/>
    <w:rsid w:val="00B915D0"/>
    <w:rsid w:val="00BB4771"/>
    <w:rsid w:val="00BC74DA"/>
    <w:rsid w:val="00BE19D4"/>
    <w:rsid w:val="00BE535E"/>
    <w:rsid w:val="00C04900"/>
    <w:rsid w:val="00C50926"/>
    <w:rsid w:val="00C61465"/>
    <w:rsid w:val="00CA00E6"/>
    <w:rsid w:val="00CA5EE2"/>
    <w:rsid w:val="00CC0E84"/>
    <w:rsid w:val="00CC43A8"/>
    <w:rsid w:val="00CD568A"/>
    <w:rsid w:val="00D0703B"/>
    <w:rsid w:val="00D15DA4"/>
    <w:rsid w:val="00D264BA"/>
    <w:rsid w:val="00D6218F"/>
    <w:rsid w:val="00DC42DA"/>
    <w:rsid w:val="00DE496E"/>
    <w:rsid w:val="00E14302"/>
    <w:rsid w:val="00E52D6C"/>
    <w:rsid w:val="00E91359"/>
    <w:rsid w:val="00E96407"/>
    <w:rsid w:val="00ED1517"/>
    <w:rsid w:val="00ED3F8B"/>
    <w:rsid w:val="00ED50FD"/>
    <w:rsid w:val="00EE3606"/>
    <w:rsid w:val="00EE3A96"/>
    <w:rsid w:val="00F15FAE"/>
    <w:rsid w:val="00F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AAF0C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1D"/>
    <w:rsid w:val="00116ED2"/>
    <w:rsid w:val="00175C27"/>
    <w:rsid w:val="00201A50"/>
    <w:rsid w:val="00255BB1"/>
    <w:rsid w:val="00275326"/>
    <w:rsid w:val="00337037"/>
    <w:rsid w:val="003C1E1D"/>
    <w:rsid w:val="004B0544"/>
    <w:rsid w:val="00673D89"/>
    <w:rsid w:val="006B4123"/>
    <w:rsid w:val="00704804"/>
    <w:rsid w:val="007A3602"/>
    <w:rsid w:val="00851622"/>
    <w:rsid w:val="00970072"/>
    <w:rsid w:val="00A37FC5"/>
    <w:rsid w:val="00A52B08"/>
    <w:rsid w:val="00AB077F"/>
    <w:rsid w:val="00B14794"/>
    <w:rsid w:val="00B42A3E"/>
    <w:rsid w:val="00D32ED5"/>
    <w:rsid w:val="00D3602D"/>
    <w:rsid w:val="00D76615"/>
    <w:rsid w:val="00F27A4E"/>
    <w:rsid w:val="00F439BC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312F8C4-164E-4DD8-BE57-B4E8EAEF61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</Template>
  <TotalTime>109</TotalTime>
  <Pages>4</Pages>
  <Words>254</Words>
  <Characters>1373</Characters>
  <Application>Microsoft Office Word</Application>
  <DocSecurity>0</DocSecurity>
  <Lines>11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Enthony</cp:lastModifiedBy>
  <cp:revision>117</cp:revision>
  <dcterms:created xsi:type="dcterms:W3CDTF">2019-02-25T14:54:00Z</dcterms:created>
  <dcterms:modified xsi:type="dcterms:W3CDTF">2022-06-15T15:05:00Z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